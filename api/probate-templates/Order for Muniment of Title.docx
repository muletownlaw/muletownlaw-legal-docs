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4FBDA" w14:textId="77777777" w:rsidR="00464C40" w:rsidRPr="00EF04BC" w:rsidRDefault="00464C40" w:rsidP="00464C40">
      <w:pPr>
        <w:pStyle w:val="PleadingHeading"/>
      </w:pPr>
      <w:r w:rsidRPr="00EF04BC">
        <w:t xml:space="preserve">In the </w:t>
      </w:r>
      <w:r>
        <w:t>{Court}</w:t>
      </w:r>
      <w:r w:rsidRPr="00EF04BC">
        <w:t xml:space="preserve"> Court for </w:t>
      </w:r>
      <w:r>
        <w:t>{County}</w:t>
      </w:r>
      <w:r w:rsidRPr="00EF04BC">
        <w:t xml:space="preserve"> County, Tennessee</w:t>
      </w:r>
    </w:p>
    <w:p w14:paraId="3FFEA69F" w14:textId="77777777" w:rsidR="00464C40" w:rsidRPr="00EF04BC" w:rsidRDefault="00464C40" w:rsidP="00464C40">
      <w:pPr>
        <w:pStyle w:val="PleadingHeading"/>
      </w:pPr>
      <w:r w:rsidRPr="00EF04BC">
        <w:t xml:space="preserve">At </w:t>
      </w:r>
      <w:r>
        <w:t>{At}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675"/>
        <w:gridCol w:w="4675"/>
      </w:tblGrid>
      <w:tr w:rsidR="00464C40" w:rsidRPr="00EF267D" w14:paraId="3A4DE847" w14:textId="77777777" w:rsidTr="00C5232B">
        <w:tc>
          <w:tcPr>
            <w:tcW w:w="4675" w:type="dxa"/>
            <w:tcBorders>
              <w:bottom w:val="single" w:sz="4" w:space="0" w:color="auto"/>
            </w:tcBorders>
          </w:tcPr>
          <w:p w14:paraId="274B0618" w14:textId="77777777" w:rsidR="00464C40" w:rsidRPr="00B9776F" w:rsidRDefault="00464C40" w:rsidP="00C5232B">
            <w:pPr>
              <w:pStyle w:val="PleadingCaption"/>
              <w:rPr>
                <w:sz w:val="24"/>
              </w:rPr>
            </w:pPr>
            <w:r w:rsidRPr="00B9776F">
              <w:rPr>
                <w:sz w:val="24"/>
              </w:rPr>
              <w:t xml:space="preserve">In the Matter of: </w:t>
            </w:r>
          </w:p>
          <w:p w14:paraId="04358284" w14:textId="77777777" w:rsidR="00464C40" w:rsidRPr="00B9776F" w:rsidRDefault="00464C40" w:rsidP="00C5232B">
            <w:pPr>
              <w:pStyle w:val="PleadingCaption"/>
              <w:rPr>
                <w:sz w:val="24"/>
              </w:rPr>
            </w:pPr>
            <w:r w:rsidRPr="00B9776F">
              <w:rPr>
                <w:sz w:val="24"/>
              </w:rPr>
              <w:t xml:space="preserve">The Estate of: </w:t>
            </w:r>
            <w:r>
              <w:rPr>
                <w:sz w:val="24"/>
              </w:rPr>
              <w:t>{Decedent}</w:t>
            </w:r>
          </w:p>
          <w:p w14:paraId="13DCB37C" w14:textId="77777777" w:rsidR="00464C40" w:rsidRPr="00B9776F" w:rsidRDefault="00464C40" w:rsidP="00C5232B">
            <w:pPr>
              <w:pStyle w:val="PleadingCaption"/>
              <w:rPr>
                <w:sz w:val="24"/>
              </w:rPr>
            </w:pPr>
          </w:p>
          <w:p w14:paraId="14DE5200" w14:textId="77777777" w:rsidR="00464C40" w:rsidRPr="00B9776F" w:rsidRDefault="00464C40" w:rsidP="00C5232B">
            <w:pPr>
              <w:pStyle w:val="PleadingCaption"/>
              <w:rPr>
                <w:sz w:val="24"/>
              </w:rPr>
            </w:pPr>
            <w:r>
              <w:rPr>
                <w:sz w:val="24"/>
              </w:rPr>
              <w:t>{Petitioner}</w:t>
            </w:r>
            <w:r w:rsidRPr="00B9776F">
              <w:rPr>
                <w:sz w:val="24"/>
              </w:rPr>
              <w:t>,</w:t>
            </w:r>
          </w:p>
          <w:p w14:paraId="2FFC7516" w14:textId="77777777" w:rsidR="00464C40" w:rsidRPr="00B9776F" w:rsidRDefault="00464C40" w:rsidP="00C5232B">
            <w:pPr>
              <w:pStyle w:val="PleadingCaption"/>
              <w:rPr>
                <w:sz w:val="24"/>
              </w:rPr>
            </w:pPr>
            <w:r w:rsidRPr="00B9776F">
              <w:rPr>
                <w:sz w:val="24"/>
              </w:rPr>
              <w:t>Petitioner</w:t>
            </w:r>
          </w:p>
          <w:p w14:paraId="0324917B" w14:textId="77777777" w:rsidR="00464C40" w:rsidRPr="00EF267D" w:rsidRDefault="00464C40" w:rsidP="00C5232B">
            <w:pPr>
              <w:pStyle w:val="PleadingCaption"/>
            </w:pPr>
          </w:p>
        </w:tc>
        <w:tc>
          <w:tcPr>
            <w:tcW w:w="4675" w:type="dxa"/>
            <w:vAlign w:val="center"/>
          </w:tcPr>
          <w:p w14:paraId="2CEDCFE9" w14:textId="77777777" w:rsidR="00464C40" w:rsidRPr="00EF267D" w:rsidRDefault="00464C40" w:rsidP="00C5232B">
            <w:pPr>
              <w:pStyle w:val="PleadingCaption"/>
            </w:pPr>
            <w:r w:rsidRPr="00EF267D">
              <w:t xml:space="preserve">No.  </w:t>
            </w:r>
          </w:p>
        </w:tc>
      </w:tr>
    </w:tbl>
    <w:p w14:paraId="7950BD9D" w14:textId="2DA08BD6" w:rsidR="00A75153" w:rsidRDefault="00A75153" w:rsidP="00241D81">
      <w:pPr>
        <w:pStyle w:val="PleadingHeading"/>
        <w:spacing w:after="0"/>
      </w:pPr>
      <w:r>
        <w:t>Order Admitting Last Will and Testament</w:t>
      </w:r>
      <w:r w:rsidR="00623787">
        <w:t xml:space="preserve"> as a muniment of title</w:t>
      </w:r>
    </w:p>
    <w:p w14:paraId="29871AE2" w14:textId="77777777" w:rsidR="00A75153" w:rsidRPr="002A23C6" w:rsidRDefault="00A75153" w:rsidP="00A75153">
      <w:pPr>
        <w:pStyle w:val="PleadingHeading"/>
      </w:pPr>
      <w:r>
        <w:t>For Probate</w:t>
      </w:r>
    </w:p>
    <w:p w14:paraId="3F1F2AD7" w14:textId="5D7F05BD" w:rsidR="00A75153" w:rsidRPr="007A6CD8" w:rsidRDefault="00A75153" w:rsidP="00241D81">
      <w:pPr>
        <w:spacing w:line="480" w:lineRule="auto"/>
        <w:ind w:firstLine="720"/>
        <w:jc w:val="both"/>
      </w:pPr>
      <w:r w:rsidRPr="00A75153">
        <w:rPr>
          <w:rStyle w:val="PleadingCaptionChar"/>
        </w:rPr>
        <w:t>Whereas</w:t>
      </w:r>
      <w:r w:rsidRPr="007A6CD8">
        <w:t xml:space="preserve">, on </w:t>
      </w:r>
      <w:r w:rsidR="00623787">
        <w:t xml:space="preserve">the _______ of ____________, </w:t>
      </w:r>
      <w:r w:rsidR="00464C40">
        <w:t>{Year}</w:t>
      </w:r>
      <w:r w:rsidRPr="00495B0A">
        <w:t>,</w:t>
      </w:r>
      <w:r w:rsidRPr="007A6CD8">
        <w:t xml:space="preserve"> </w:t>
      </w:r>
      <w:r w:rsidR="00464C40">
        <w:t>{Petitioner}</w:t>
      </w:r>
      <w:r w:rsidRPr="007A6CD8">
        <w:t xml:space="preserve"> produced a paper purporting to be the Last Will and Testament of </w:t>
      </w:r>
      <w:r w:rsidR="00464C40">
        <w:t>{Decedent</w:t>
      </w:r>
      <w:r w:rsidR="006C0E7F">
        <w:t>}</w:t>
      </w:r>
      <w:r w:rsidRPr="007A6CD8">
        <w:t xml:space="preserve">, and by counsel, </w:t>
      </w:r>
      <w:r w:rsidR="006C0E7F">
        <w:t>{Attorney}</w:t>
      </w:r>
      <w:r w:rsidRPr="007A6CD8">
        <w:t>, moved the Court for the same to be admitted to probate and recorded as the Last Will and Testament of Decedent for muniment of title to real estate and personal property pursuant to T.C.A. § 32-2-111 with no formal administration of this Estate being undertaken at this time; and</w:t>
      </w:r>
    </w:p>
    <w:p w14:paraId="125F5ECA" w14:textId="1086AAE9" w:rsidR="00A75153" w:rsidRPr="007A6CD8" w:rsidRDefault="00A75153" w:rsidP="00241D81">
      <w:pPr>
        <w:spacing w:line="480" w:lineRule="auto"/>
        <w:ind w:firstLine="720"/>
        <w:jc w:val="both"/>
      </w:pPr>
      <w:proofErr w:type="gramStart"/>
      <w:r w:rsidRPr="00A75153">
        <w:rPr>
          <w:rStyle w:val="PleadingCaptionChar"/>
        </w:rPr>
        <w:t>Whereas</w:t>
      </w:r>
      <w:r w:rsidRPr="007A6CD8">
        <w:t>,</w:t>
      </w:r>
      <w:proofErr w:type="gramEnd"/>
      <w:r w:rsidRPr="007A6CD8">
        <w:t xml:space="preserve"> it appears</w:t>
      </w:r>
      <w:r>
        <w:t xml:space="preserve"> that</w:t>
      </w:r>
      <w:r w:rsidRPr="007A6CD8">
        <w:t xml:space="preserve"> the said Last Will and Testament was duly executed according to law on </w:t>
      </w:r>
      <w:r w:rsidR="006C0E7F">
        <w:t xml:space="preserve">{Date of </w:t>
      </w:r>
      <w:proofErr w:type="gramStart"/>
      <w:r w:rsidR="006C0E7F">
        <w:t>LWT}</w:t>
      </w:r>
      <w:r w:rsidRPr="007A6CD8">
        <w:t>;</w:t>
      </w:r>
      <w:proofErr w:type="gramEnd"/>
      <w:r w:rsidRPr="007A6CD8">
        <w:t xml:space="preserve"> and</w:t>
      </w:r>
    </w:p>
    <w:p w14:paraId="6FC417BD" w14:textId="04C5E58D" w:rsidR="00A75153" w:rsidRPr="00CD19DD" w:rsidRDefault="00A75153" w:rsidP="00241D81">
      <w:pPr>
        <w:spacing w:line="480" w:lineRule="auto"/>
        <w:ind w:firstLine="720"/>
        <w:jc w:val="both"/>
      </w:pPr>
      <w:proofErr w:type="gramStart"/>
      <w:r w:rsidRPr="00A75153">
        <w:rPr>
          <w:rStyle w:val="PleadingCaptionChar"/>
        </w:rPr>
        <w:t>Whereas</w:t>
      </w:r>
      <w:r w:rsidRPr="007A6CD8">
        <w:t>,</w:t>
      </w:r>
      <w:proofErr w:type="gramEnd"/>
      <w:r w:rsidRPr="007A6CD8">
        <w:t xml:space="preserve"> it appearing to the Court that Decedent died on </w:t>
      </w:r>
      <w:r w:rsidR="006C0E7F">
        <w:t>{Date of Death}</w:t>
      </w:r>
      <w:r w:rsidR="00934AFC">
        <w:t xml:space="preserve"> at the age of </w:t>
      </w:r>
      <w:r w:rsidR="006C0E7F">
        <w:t>{Age of Death}</w:t>
      </w:r>
      <w:r w:rsidR="00134806">
        <w:t xml:space="preserve"> years</w:t>
      </w:r>
      <w:r w:rsidRPr="007A6CD8">
        <w:t xml:space="preserve">, and that Decedent’s usual place of residence at the time of death was in </w:t>
      </w:r>
      <w:r w:rsidR="006C0E7F">
        <w:t>{County of Residence}</w:t>
      </w:r>
      <w:r w:rsidRPr="007A6CD8">
        <w:t xml:space="preserve"> County, Tennessee;</w:t>
      </w:r>
      <w:r w:rsidRPr="00CD19DD">
        <w:tab/>
      </w:r>
      <w:r w:rsidRPr="00CD19DD">
        <w:tab/>
      </w:r>
    </w:p>
    <w:p w14:paraId="2C3C17D5" w14:textId="77777777" w:rsidR="00A75153" w:rsidRDefault="00A75153">
      <w:pPr>
        <w:spacing w:before="0" w:after="0"/>
        <w:contextualSpacing w:val="0"/>
        <w:rPr>
          <w:b/>
          <w:smallCaps/>
          <w:sz w:val="28"/>
        </w:rPr>
      </w:pPr>
      <w:r>
        <w:br w:type="page"/>
      </w:r>
    </w:p>
    <w:p w14:paraId="50CF9BE1" w14:textId="616CF692" w:rsidR="00A75153" w:rsidRPr="00CD19DD" w:rsidRDefault="00A75153" w:rsidP="00A75153">
      <w:pPr>
        <w:pStyle w:val="PleadingCaption"/>
      </w:pPr>
      <w:r w:rsidRPr="00CD19DD">
        <w:lastRenderedPageBreak/>
        <w:tab/>
      </w:r>
      <w:r w:rsidRPr="007A6CD8">
        <w:t>It is Therefore Ordered as Follows</w:t>
      </w:r>
      <w:r w:rsidRPr="00CD19DD">
        <w:t>:</w:t>
      </w:r>
    </w:p>
    <w:p w14:paraId="440FA08A" w14:textId="65C69322" w:rsidR="00A75153" w:rsidRDefault="00A75153" w:rsidP="00241D81">
      <w:pPr>
        <w:pStyle w:val="ListParagraph"/>
        <w:numPr>
          <w:ilvl w:val="0"/>
          <w:numId w:val="8"/>
        </w:numPr>
        <w:spacing w:after="240" w:line="480" w:lineRule="auto"/>
        <w:ind w:left="0" w:firstLine="720"/>
        <w:jc w:val="both"/>
      </w:pPr>
      <w:r>
        <w:t>The instrument is the true, whole and Last Will and Testament of Decedent and is hereby admitted to probate as the Last Will and Testament of Decedent to be recorded for muniment of title to real estate and personal property.</w:t>
      </w:r>
    </w:p>
    <w:p w14:paraId="5DED2E7C" w14:textId="1533DA1E" w:rsidR="00A75153" w:rsidRDefault="00A75153" w:rsidP="00241D81">
      <w:pPr>
        <w:pStyle w:val="ListParagraph"/>
        <w:numPr>
          <w:ilvl w:val="0"/>
          <w:numId w:val="8"/>
        </w:numPr>
        <w:spacing w:after="240" w:line="480" w:lineRule="auto"/>
        <w:ind w:left="0" w:firstLine="720"/>
        <w:jc w:val="both"/>
      </w:pPr>
      <w:r>
        <w:t xml:space="preserve">Unless otherwise necessitated, no formal administration of this </w:t>
      </w:r>
      <w:r w:rsidR="00241D81">
        <w:t>E</w:t>
      </w:r>
      <w:r>
        <w:t>state is or shall be required.</w:t>
      </w:r>
    </w:p>
    <w:p w14:paraId="4F0A532B" w14:textId="08AC760F" w:rsidR="00A75153" w:rsidRDefault="00A75153" w:rsidP="00241D81">
      <w:pPr>
        <w:pStyle w:val="ListParagraph"/>
        <w:numPr>
          <w:ilvl w:val="0"/>
          <w:numId w:val="8"/>
        </w:numPr>
        <w:spacing w:after="240" w:line="480" w:lineRule="auto"/>
        <w:ind w:left="0" w:firstLine="720"/>
        <w:jc w:val="both"/>
      </w:pPr>
      <w:r>
        <w:t>That a certified copy of this order and the Last Will and Testament of the Decedent be recorded in the Register's Office of Maury County, Tennessee.</w:t>
      </w:r>
    </w:p>
    <w:p w14:paraId="04B0340A" w14:textId="77777777" w:rsidR="00A75153" w:rsidRDefault="00A75153" w:rsidP="00A75153">
      <w:pPr>
        <w:pStyle w:val="ListParagraph"/>
        <w:numPr>
          <w:ilvl w:val="0"/>
          <w:numId w:val="8"/>
        </w:numPr>
        <w:spacing w:after="240" w:line="480" w:lineRule="auto"/>
        <w:ind w:left="0" w:firstLine="720"/>
      </w:pPr>
      <w:r>
        <w:t>This matter shall be closed without further Order.</w:t>
      </w:r>
      <w:r w:rsidRPr="00CD19DD">
        <w:t xml:space="preserve">     </w:t>
      </w:r>
    </w:p>
    <w:p w14:paraId="2A588E7A" w14:textId="12C68222" w:rsidR="00241D81" w:rsidRDefault="00A75153" w:rsidP="00241D81">
      <w:pPr>
        <w:pStyle w:val="ListParagraph"/>
        <w:spacing w:after="240" w:line="480" w:lineRule="auto"/>
        <w:ind w:left="0"/>
      </w:pPr>
      <w:r w:rsidRPr="00CD19DD">
        <w:t xml:space="preserve">ENTER, this _____ day of </w:t>
      </w:r>
      <w:r w:rsidR="00FF0D3B">
        <w:t>____________</w:t>
      </w:r>
      <w:r w:rsidRPr="00CD19DD">
        <w:t xml:space="preserve">, </w:t>
      </w:r>
      <w:r w:rsidR="00FF0D3B">
        <w:t>2020</w:t>
      </w:r>
      <w:r w:rsidRPr="00CD19DD">
        <w:t>.</w:t>
      </w:r>
    </w:p>
    <w:p w14:paraId="238B6B7B" w14:textId="1D7A91CF" w:rsidR="00241D81" w:rsidRDefault="00A75153" w:rsidP="00241D81">
      <w:pPr>
        <w:pStyle w:val="ListParagraph"/>
        <w:spacing w:after="240"/>
        <w:ind w:left="0" w:firstLine="4320"/>
      </w:pPr>
      <w:r w:rsidRPr="00CD19DD">
        <w:t>__</w:t>
      </w:r>
      <w:r>
        <w:t>___</w:t>
      </w:r>
      <w:r w:rsidRPr="00CD19DD">
        <w:t>______________________________</w:t>
      </w:r>
      <w:r w:rsidR="00241D81">
        <w:t>_______</w:t>
      </w:r>
    </w:p>
    <w:p w14:paraId="01834626" w14:textId="4CB57F38" w:rsidR="00A75153" w:rsidRPr="00241D81" w:rsidRDefault="006C0E7F" w:rsidP="00241D81">
      <w:pPr>
        <w:pStyle w:val="ListParagraph"/>
        <w:spacing w:after="240" w:line="480" w:lineRule="auto"/>
        <w:ind w:left="0" w:firstLine="4320"/>
      </w:pPr>
      <w:r>
        <w:rPr>
          <w:smallCaps/>
          <w:sz w:val="28"/>
          <w:szCs w:val="28"/>
        </w:rPr>
        <w:t>{Chancellor or C&amp;M}</w:t>
      </w:r>
    </w:p>
    <w:p w14:paraId="3DCAC7FC" w14:textId="78C469EC" w:rsidR="00A75153" w:rsidRPr="00CD19DD" w:rsidRDefault="00A75153" w:rsidP="00A75153">
      <w:r>
        <w:rPr>
          <w:smallCaps/>
          <w:sz w:val="28"/>
          <w:szCs w:val="28"/>
        </w:rPr>
        <w:t>Prepared for Entry</w:t>
      </w:r>
      <w:r w:rsidRPr="00CD19DD">
        <w:t>:</w:t>
      </w:r>
    </w:p>
    <w:p w14:paraId="2766E44E" w14:textId="77777777" w:rsidR="00A75153" w:rsidRPr="00CD19DD" w:rsidRDefault="00A75153" w:rsidP="00A75153"/>
    <w:p w14:paraId="31515509" w14:textId="587025E0" w:rsidR="00A75153" w:rsidRPr="002A23C6" w:rsidRDefault="006C0E7F" w:rsidP="00A75153">
      <w:pPr>
        <w:rPr>
          <w:smallCaps/>
          <w:sz w:val="28"/>
          <w:szCs w:val="28"/>
        </w:rPr>
      </w:pPr>
      <w:r>
        <w:rPr>
          <w:smallCaps/>
          <w:sz w:val="28"/>
          <w:szCs w:val="28"/>
        </w:rPr>
        <w:t>Dale, Hutto &amp; Lyle, PLLC</w:t>
      </w:r>
    </w:p>
    <w:p w14:paraId="183805CD" w14:textId="77777777" w:rsidR="00A75153" w:rsidRPr="00CD19DD" w:rsidRDefault="00A75153" w:rsidP="00A75153"/>
    <w:p w14:paraId="3843408C" w14:textId="77777777" w:rsidR="00A75153" w:rsidRPr="00CD19DD" w:rsidRDefault="00A75153" w:rsidP="00A75153"/>
    <w:p w14:paraId="071001BF" w14:textId="77777777" w:rsidR="00A75153" w:rsidRPr="00CD19DD" w:rsidRDefault="00A75153" w:rsidP="00A75153">
      <w:r w:rsidRPr="002A23C6">
        <w:rPr>
          <w:smallCaps/>
        </w:rPr>
        <w:t>By:</w:t>
      </w:r>
      <w:r w:rsidRPr="00CD19DD">
        <w:t xml:space="preserve"> _______________________________</w:t>
      </w:r>
      <w:r>
        <w:t>____</w:t>
      </w:r>
      <w:r w:rsidRPr="00CD19DD">
        <w:t>_</w:t>
      </w:r>
    </w:p>
    <w:p w14:paraId="0C1FA96C" w14:textId="3FCB9A1B" w:rsidR="00A75153" w:rsidRPr="002A23C6" w:rsidRDefault="00A75153" w:rsidP="00A75153">
      <w:pPr>
        <w:rPr>
          <w:smallCaps/>
        </w:rPr>
      </w:pPr>
      <w:r w:rsidRPr="00CD19DD">
        <w:t xml:space="preserve">      </w:t>
      </w:r>
      <w:r w:rsidR="006C0E7F">
        <w:rPr>
          <w:smallCaps/>
        </w:rPr>
        <w:t>{Attorney}</w:t>
      </w:r>
      <w:r w:rsidRPr="002A23C6">
        <w:rPr>
          <w:smallCaps/>
        </w:rPr>
        <w:t>, BPR#</w:t>
      </w:r>
      <w:r w:rsidR="006C0E7F">
        <w:rPr>
          <w:smallCaps/>
        </w:rPr>
        <w:t>{BPR}</w:t>
      </w:r>
    </w:p>
    <w:p w14:paraId="35B34E14" w14:textId="77777777" w:rsidR="00A75153" w:rsidRPr="002A23C6" w:rsidRDefault="00A75153" w:rsidP="00A75153">
      <w:pPr>
        <w:rPr>
          <w:smallCaps/>
        </w:rPr>
      </w:pPr>
      <w:r w:rsidRPr="002A23C6">
        <w:rPr>
          <w:smallCaps/>
        </w:rPr>
        <w:t xml:space="preserve">       Attorneys for Estate</w:t>
      </w:r>
    </w:p>
    <w:p w14:paraId="3AC737CC" w14:textId="34F6B7B5" w:rsidR="00A75153" w:rsidRPr="002A23C6" w:rsidRDefault="00A75153" w:rsidP="00A75153">
      <w:pPr>
        <w:rPr>
          <w:smallCaps/>
        </w:rPr>
      </w:pPr>
      <w:r w:rsidRPr="002A23C6">
        <w:rPr>
          <w:smallCaps/>
        </w:rPr>
        <w:t xml:space="preserve">      </w:t>
      </w:r>
      <w:r w:rsidR="0024450A">
        <w:rPr>
          <w:smallCaps/>
        </w:rPr>
        <w:t>1109</w:t>
      </w:r>
      <w:r w:rsidRPr="002A23C6">
        <w:rPr>
          <w:smallCaps/>
        </w:rPr>
        <w:t xml:space="preserve"> South Garden Street</w:t>
      </w:r>
    </w:p>
    <w:p w14:paraId="07B4617B" w14:textId="77777777" w:rsidR="00A75153" w:rsidRPr="002A23C6" w:rsidRDefault="00A75153" w:rsidP="00A75153">
      <w:pPr>
        <w:rPr>
          <w:smallCaps/>
        </w:rPr>
      </w:pPr>
      <w:r w:rsidRPr="002A23C6">
        <w:rPr>
          <w:smallCaps/>
        </w:rPr>
        <w:t xml:space="preserve">       P.O. Box 1017</w:t>
      </w:r>
    </w:p>
    <w:p w14:paraId="2E0C7364" w14:textId="77777777" w:rsidR="00A75153" w:rsidRPr="002A23C6" w:rsidRDefault="00A75153" w:rsidP="00A75153">
      <w:pPr>
        <w:rPr>
          <w:smallCaps/>
        </w:rPr>
      </w:pPr>
      <w:r w:rsidRPr="002A23C6">
        <w:rPr>
          <w:smallCaps/>
        </w:rPr>
        <w:t xml:space="preserve">       Columbia, TN  38402-1017</w:t>
      </w:r>
    </w:p>
    <w:p w14:paraId="2EB396A6" w14:textId="77777777" w:rsidR="00A75153" w:rsidRPr="002A23C6" w:rsidRDefault="00A75153" w:rsidP="00A75153">
      <w:pPr>
        <w:rPr>
          <w:smallCaps/>
        </w:rPr>
      </w:pPr>
      <w:r w:rsidRPr="002A23C6">
        <w:rPr>
          <w:smallCaps/>
        </w:rPr>
        <w:t xml:space="preserve">       931-388-2822</w:t>
      </w:r>
    </w:p>
    <w:p w14:paraId="3AA7378C" w14:textId="77777777" w:rsidR="00A75153" w:rsidRPr="00CD19DD" w:rsidRDefault="00A75153" w:rsidP="00A75153">
      <w:pPr>
        <w:tabs>
          <w:tab w:val="left" w:pos="1440"/>
          <w:tab w:val="left" w:pos="5760"/>
          <w:tab w:val="left" w:pos="6480"/>
        </w:tabs>
        <w:jc w:val="both"/>
        <w:rPr>
          <w:rFonts w:cs="Shruti"/>
        </w:rPr>
      </w:pPr>
    </w:p>
    <w:sectPr w:rsidR="00A75153" w:rsidRPr="00CD19DD" w:rsidSect="006D0006">
      <w:footerReference w:type="default" r:id="rId11"/>
      <w:pgSz w:w="12240" w:h="15840" w:code="1"/>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2C8B7" w14:textId="77777777" w:rsidR="00CA7037" w:rsidRDefault="00CA7037">
      <w:r>
        <w:separator/>
      </w:r>
    </w:p>
  </w:endnote>
  <w:endnote w:type="continuationSeparator" w:id="0">
    <w:p w14:paraId="35A2547F" w14:textId="77777777" w:rsidR="00CA7037" w:rsidRDefault="00CA7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harter">
    <w:altName w:val="﷽﷽﷽﷽﷽﷽﷽﷽"/>
    <w:panose1 w:val="02000503060000020004"/>
    <w:charset w:val="00"/>
    <w:family w:val="moder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embedRegular r:id="rId1" w:fontKey="{220BDFD0-61DF-438D-8B5E-DD801C6FB7D1}"/>
  </w:font>
  <w:font w:name="Tahoma">
    <w:panose1 w:val="020B0604030504040204"/>
    <w:charset w:val="00"/>
    <w:family w:val="swiss"/>
    <w:pitch w:val="variable"/>
    <w:sig w:usb0="E1002EFF" w:usb1="C000605B" w:usb2="00000029" w:usb3="00000000" w:csb0="000101FF" w:csb1="00000000"/>
    <w:embedRegular r:id="rId2" w:fontKey="{9C767292-FBCD-4F07-B55D-C95657D86DE9}"/>
  </w:font>
  <w:font w:name="Shruti">
    <w:panose1 w:val="02000500000000000000"/>
    <w:charset w:val="00"/>
    <w:family w:val="swiss"/>
    <w:pitch w:val="variable"/>
    <w:sig w:usb0="00040003" w:usb1="00000000" w:usb2="00000000" w:usb3="00000000" w:csb0="00000001" w:csb1="00000000"/>
    <w:embedRegular r:id="rId3" w:fontKey="{D157F237-62CF-4E3C-87B0-9EC2C6B5AACF}"/>
    <w:embedBold r:id="rId4" w:fontKey="{6441E403-D369-43C4-9E7A-0740581E2B0E}"/>
  </w:font>
  <w:font w:name="Calibri">
    <w:panose1 w:val="020F0502020204030204"/>
    <w:charset w:val="00"/>
    <w:family w:val="swiss"/>
    <w:pitch w:val="variable"/>
    <w:sig w:usb0="E4002EFF" w:usb1="C000247B" w:usb2="00000009" w:usb3="00000000" w:csb0="000001FF" w:csb1="00000000"/>
    <w:embedRegular r:id="rId5" w:fontKey="{29484200-7549-45C7-BA64-E4F0CC289C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5299396"/>
      <w:docPartObj>
        <w:docPartGallery w:val="Page Numbers (Bottom of Page)"/>
        <w:docPartUnique/>
      </w:docPartObj>
    </w:sdtPr>
    <w:sdtEndPr>
      <w:rPr>
        <w:sz w:val="16"/>
        <w:szCs w:val="16"/>
      </w:rPr>
    </w:sdtEndPr>
    <w:sdtContent>
      <w:sdt>
        <w:sdtPr>
          <w:id w:val="1728636285"/>
          <w:docPartObj>
            <w:docPartGallery w:val="Page Numbers (Top of Page)"/>
            <w:docPartUnique/>
          </w:docPartObj>
        </w:sdtPr>
        <w:sdtEndPr>
          <w:rPr>
            <w:sz w:val="16"/>
            <w:szCs w:val="16"/>
          </w:rPr>
        </w:sdtEndPr>
        <w:sdtContent>
          <w:p w14:paraId="36927EC4" w14:textId="77777777" w:rsidR="00241D81" w:rsidRDefault="006D0006">
            <w:pPr>
              <w:pStyle w:val="Footer"/>
              <w:jc w:val="center"/>
              <w:rPr>
                <w:b/>
                <w:bCs/>
              </w:rPr>
            </w:pPr>
            <w:r>
              <w:t xml:space="preserve">Page </w:t>
            </w:r>
            <w:r>
              <w:rPr>
                <w:b/>
                <w:bCs/>
              </w:rPr>
              <w:fldChar w:fldCharType="begin"/>
            </w:r>
            <w:r>
              <w:rPr>
                <w:b/>
                <w:bCs/>
              </w:rPr>
              <w:instrText xml:space="preserve"> PAGE </w:instrText>
            </w:r>
            <w:r>
              <w:rPr>
                <w:b/>
                <w:bCs/>
              </w:rPr>
              <w:fldChar w:fldCharType="separate"/>
            </w:r>
            <w:r w:rsidR="000E6605">
              <w:rPr>
                <w:b/>
                <w:bCs/>
                <w:noProof/>
              </w:rPr>
              <w:t>1</w:t>
            </w:r>
            <w:r>
              <w:rPr>
                <w:b/>
                <w:bCs/>
              </w:rPr>
              <w:fldChar w:fldCharType="end"/>
            </w:r>
            <w:r>
              <w:t xml:space="preserve"> of </w:t>
            </w:r>
            <w:r>
              <w:rPr>
                <w:b/>
                <w:bCs/>
              </w:rPr>
              <w:fldChar w:fldCharType="begin"/>
            </w:r>
            <w:r>
              <w:rPr>
                <w:b/>
                <w:bCs/>
              </w:rPr>
              <w:instrText xml:space="preserve"> NUMPAGES  </w:instrText>
            </w:r>
            <w:r>
              <w:rPr>
                <w:b/>
                <w:bCs/>
              </w:rPr>
              <w:fldChar w:fldCharType="separate"/>
            </w:r>
            <w:r w:rsidR="000E6605">
              <w:rPr>
                <w:b/>
                <w:bCs/>
                <w:noProof/>
              </w:rPr>
              <w:t>1</w:t>
            </w:r>
            <w:r>
              <w:rPr>
                <w:b/>
                <w:bCs/>
              </w:rPr>
              <w:fldChar w:fldCharType="end"/>
            </w:r>
          </w:p>
          <w:p w14:paraId="6469A9A7" w14:textId="77777777" w:rsidR="00241D81" w:rsidRDefault="00241D81">
            <w:pPr>
              <w:pStyle w:val="Footer"/>
              <w:jc w:val="center"/>
            </w:pPr>
          </w:p>
          <w:p w14:paraId="67FA4C7A" w14:textId="648C1858" w:rsidR="006D0006" w:rsidRPr="00241D81" w:rsidRDefault="0024450A" w:rsidP="00241D81">
            <w:pPr>
              <w:pStyle w:val="Footer"/>
              <w:rPr>
                <w:sz w:val="16"/>
                <w:szCs w:val="16"/>
              </w:rPr>
            </w:pPr>
          </w:p>
        </w:sdtContent>
      </w:sdt>
    </w:sdtContent>
  </w:sdt>
  <w:p w14:paraId="0854DED5" w14:textId="77777777" w:rsidR="00CF1E69" w:rsidRDefault="00CF1E69" w:rsidP="006D000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96073" w14:textId="77777777" w:rsidR="00CA7037" w:rsidRDefault="00CA7037">
      <w:r>
        <w:separator/>
      </w:r>
    </w:p>
  </w:footnote>
  <w:footnote w:type="continuationSeparator" w:id="0">
    <w:p w14:paraId="570DF535" w14:textId="77777777" w:rsidR="00CA7037" w:rsidRDefault="00CA70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1F2"/>
    <w:multiLevelType w:val="hybridMultilevel"/>
    <w:tmpl w:val="86AE65C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E074B42"/>
    <w:multiLevelType w:val="hybridMultilevel"/>
    <w:tmpl w:val="7E8E90A6"/>
    <w:lvl w:ilvl="0" w:tplc="259AE5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97242B"/>
    <w:multiLevelType w:val="hybridMultilevel"/>
    <w:tmpl w:val="636CB792"/>
    <w:lvl w:ilvl="0" w:tplc="BC72D16E">
      <w:start w:val="1"/>
      <w:numFmt w:val="decimal"/>
      <w:pStyle w:val="TrustNumberedParagraph"/>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0E2A5D"/>
    <w:multiLevelType w:val="multilevel"/>
    <w:tmpl w:val="EDDA41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E9A4073"/>
    <w:multiLevelType w:val="multilevel"/>
    <w:tmpl w:val="5E0EA5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631021ED"/>
    <w:multiLevelType w:val="hybridMultilevel"/>
    <w:tmpl w:val="CC464984"/>
    <w:lvl w:ilvl="0" w:tplc="81365CBA">
      <w:start w:val="24"/>
      <w:numFmt w:val="decimal"/>
      <w:lvlText w:val="%1."/>
      <w:lvlJc w:val="left"/>
      <w:pPr>
        <w:ind w:left="0" w:firstLine="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8F31D2"/>
    <w:multiLevelType w:val="hybridMultilevel"/>
    <w:tmpl w:val="517EE4AC"/>
    <w:lvl w:ilvl="0" w:tplc="47D2D5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3597264">
    <w:abstractNumId w:val="6"/>
  </w:num>
  <w:num w:numId="2" w16cid:durableId="477066740">
    <w:abstractNumId w:val="5"/>
  </w:num>
  <w:num w:numId="3" w16cid:durableId="952444450">
    <w:abstractNumId w:val="3"/>
  </w:num>
  <w:num w:numId="4" w16cid:durableId="816341736">
    <w:abstractNumId w:val="5"/>
  </w:num>
  <w:num w:numId="5" w16cid:durableId="1603417937">
    <w:abstractNumId w:val="4"/>
  </w:num>
  <w:num w:numId="6" w16cid:durableId="403994444">
    <w:abstractNumId w:val="2"/>
  </w:num>
  <w:num w:numId="7" w16cid:durableId="857541795">
    <w:abstractNumId w:val="0"/>
  </w:num>
  <w:num w:numId="8" w16cid:durableId="10737700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153"/>
    <w:rsid w:val="000002A8"/>
    <w:rsid w:val="00000365"/>
    <w:rsid w:val="00012D93"/>
    <w:rsid w:val="00043F93"/>
    <w:rsid w:val="00080E38"/>
    <w:rsid w:val="000810CD"/>
    <w:rsid w:val="00082195"/>
    <w:rsid w:val="000A5C20"/>
    <w:rsid w:val="000E6605"/>
    <w:rsid w:val="000F088D"/>
    <w:rsid w:val="000F10D2"/>
    <w:rsid w:val="000F303C"/>
    <w:rsid w:val="00110B35"/>
    <w:rsid w:val="00134806"/>
    <w:rsid w:val="001776CE"/>
    <w:rsid w:val="001917B8"/>
    <w:rsid w:val="001C2007"/>
    <w:rsid w:val="001D1AB5"/>
    <w:rsid w:val="001D3B19"/>
    <w:rsid w:val="001D542B"/>
    <w:rsid w:val="001D6A93"/>
    <w:rsid w:val="00211171"/>
    <w:rsid w:val="00215165"/>
    <w:rsid w:val="00241D81"/>
    <w:rsid w:val="0024450A"/>
    <w:rsid w:val="0025087C"/>
    <w:rsid w:val="00282F04"/>
    <w:rsid w:val="002B13FE"/>
    <w:rsid w:val="002C1DD7"/>
    <w:rsid w:val="002D0312"/>
    <w:rsid w:val="002D2050"/>
    <w:rsid w:val="003052E4"/>
    <w:rsid w:val="0031083F"/>
    <w:rsid w:val="0034339F"/>
    <w:rsid w:val="003735B2"/>
    <w:rsid w:val="003914BD"/>
    <w:rsid w:val="00394A42"/>
    <w:rsid w:val="003F1CEF"/>
    <w:rsid w:val="003F45C2"/>
    <w:rsid w:val="00450700"/>
    <w:rsid w:val="0045577B"/>
    <w:rsid w:val="00464C40"/>
    <w:rsid w:val="004842FF"/>
    <w:rsid w:val="00495B0A"/>
    <w:rsid w:val="004A4075"/>
    <w:rsid w:val="004C6A2D"/>
    <w:rsid w:val="00513A7F"/>
    <w:rsid w:val="00580444"/>
    <w:rsid w:val="005A6479"/>
    <w:rsid w:val="005B4D6E"/>
    <w:rsid w:val="005E2C3A"/>
    <w:rsid w:val="0060223C"/>
    <w:rsid w:val="00623787"/>
    <w:rsid w:val="0068526B"/>
    <w:rsid w:val="00690D3B"/>
    <w:rsid w:val="00696B74"/>
    <w:rsid w:val="00696D34"/>
    <w:rsid w:val="006A075F"/>
    <w:rsid w:val="006C0E7F"/>
    <w:rsid w:val="006D0006"/>
    <w:rsid w:val="006D343B"/>
    <w:rsid w:val="006D65E6"/>
    <w:rsid w:val="006F1CD6"/>
    <w:rsid w:val="006F62BB"/>
    <w:rsid w:val="007169B2"/>
    <w:rsid w:val="00765F38"/>
    <w:rsid w:val="007F62BD"/>
    <w:rsid w:val="00814E9D"/>
    <w:rsid w:val="00826060"/>
    <w:rsid w:val="00832918"/>
    <w:rsid w:val="008370ED"/>
    <w:rsid w:val="0084672C"/>
    <w:rsid w:val="0085558D"/>
    <w:rsid w:val="008E3E29"/>
    <w:rsid w:val="009203BD"/>
    <w:rsid w:val="00930CA5"/>
    <w:rsid w:val="00934AFC"/>
    <w:rsid w:val="009478A7"/>
    <w:rsid w:val="009505EA"/>
    <w:rsid w:val="00951EFA"/>
    <w:rsid w:val="00955E3E"/>
    <w:rsid w:val="00983CFE"/>
    <w:rsid w:val="00985379"/>
    <w:rsid w:val="00990ADF"/>
    <w:rsid w:val="009D6D7F"/>
    <w:rsid w:val="009F4270"/>
    <w:rsid w:val="00A75153"/>
    <w:rsid w:val="00AE341A"/>
    <w:rsid w:val="00AF3999"/>
    <w:rsid w:val="00B2548D"/>
    <w:rsid w:val="00B41828"/>
    <w:rsid w:val="00B8534F"/>
    <w:rsid w:val="00B91DDE"/>
    <w:rsid w:val="00BA02E0"/>
    <w:rsid w:val="00BB0590"/>
    <w:rsid w:val="00BB7BD7"/>
    <w:rsid w:val="00BD0E6D"/>
    <w:rsid w:val="00C34B92"/>
    <w:rsid w:val="00C3521C"/>
    <w:rsid w:val="00C969BB"/>
    <w:rsid w:val="00CA4276"/>
    <w:rsid w:val="00CA7037"/>
    <w:rsid w:val="00CA7B94"/>
    <w:rsid w:val="00CB4986"/>
    <w:rsid w:val="00CC6682"/>
    <w:rsid w:val="00CD5894"/>
    <w:rsid w:val="00CF1E69"/>
    <w:rsid w:val="00D1692D"/>
    <w:rsid w:val="00D364DD"/>
    <w:rsid w:val="00D46446"/>
    <w:rsid w:val="00D72892"/>
    <w:rsid w:val="00D837D1"/>
    <w:rsid w:val="00D975EB"/>
    <w:rsid w:val="00DD199F"/>
    <w:rsid w:val="00DF7261"/>
    <w:rsid w:val="00E0214E"/>
    <w:rsid w:val="00E25C1B"/>
    <w:rsid w:val="00EC7F1C"/>
    <w:rsid w:val="00EE33DA"/>
    <w:rsid w:val="00EF267D"/>
    <w:rsid w:val="00EF4D28"/>
    <w:rsid w:val="00F126C3"/>
    <w:rsid w:val="00F956BB"/>
    <w:rsid w:val="00FA603E"/>
    <w:rsid w:val="00FD32F0"/>
    <w:rsid w:val="00FF0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194DA0F"/>
  <w15:chartTrackingRefBased/>
  <w15:docId w15:val="{F097682D-7604-4835-AEB7-1B36807CA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0223C"/>
    <w:pPr>
      <w:spacing w:before="120" w:after="120"/>
      <w:contextualSpacing/>
    </w:pPr>
    <w:rPr>
      <w:rFonts w:ascii="Charter" w:hAnsi="Charter"/>
      <w:sz w:val="24"/>
      <w:szCs w:val="24"/>
    </w:rPr>
  </w:style>
  <w:style w:type="paragraph" w:styleId="Heading1">
    <w:name w:val="heading 1"/>
    <w:basedOn w:val="Normal"/>
    <w:next w:val="Normal"/>
    <w:link w:val="Heading1Char"/>
    <w:uiPriority w:val="9"/>
    <w:rsid w:val="000E6605"/>
    <w:pPr>
      <w:keepNext/>
      <w:keepLines/>
      <w:spacing w:before="240" w:after="0"/>
      <w:outlineLvl w:val="0"/>
    </w:pPr>
    <w:rPr>
      <w:rFonts w:ascii="Calibri Light" w:hAnsi="Calibri Light"/>
      <w:color w:val="2F5496"/>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alloonText">
    <w:name w:val="Balloon Text"/>
    <w:basedOn w:val="Normal"/>
    <w:link w:val="BalloonTextChar"/>
    <w:uiPriority w:val="99"/>
    <w:semiHidden/>
    <w:unhideWhenUsed/>
    <w:rsid w:val="00FA603E"/>
    <w:rPr>
      <w:rFonts w:ascii="Tahoma" w:hAnsi="Tahoma" w:cs="Tahoma"/>
      <w:sz w:val="16"/>
      <w:szCs w:val="16"/>
    </w:rPr>
  </w:style>
  <w:style w:type="character" w:customStyle="1" w:styleId="BalloonTextChar">
    <w:name w:val="Balloon Text Char"/>
    <w:basedOn w:val="DefaultParagraphFont"/>
    <w:link w:val="BalloonText"/>
    <w:uiPriority w:val="99"/>
    <w:semiHidden/>
    <w:rsid w:val="00FA603E"/>
    <w:rPr>
      <w:rFonts w:ascii="Tahoma" w:hAnsi="Tahoma" w:cs="Tahoma"/>
      <w:sz w:val="16"/>
      <w:szCs w:val="16"/>
    </w:rPr>
  </w:style>
  <w:style w:type="paragraph" w:styleId="Header">
    <w:name w:val="header"/>
    <w:basedOn w:val="Normal"/>
    <w:link w:val="HeaderChar"/>
    <w:uiPriority w:val="99"/>
    <w:unhideWhenUsed/>
    <w:rsid w:val="006D0006"/>
    <w:pPr>
      <w:tabs>
        <w:tab w:val="center" w:pos="4680"/>
        <w:tab w:val="right" w:pos="9360"/>
      </w:tabs>
    </w:pPr>
  </w:style>
  <w:style w:type="character" w:customStyle="1" w:styleId="HeaderChar">
    <w:name w:val="Header Char"/>
    <w:basedOn w:val="DefaultParagraphFont"/>
    <w:link w:val="Header"/>
    <w:uiPriority w:val="99"/>
    <w:rsid w:val="006D0006"/>
    <w:rPr>
      <w:sz w:val="24"/>
      <w:szCs w:val="24"/>
    </w:rPr>
  </w:style>
  <w:style w:type="paragraph" w:styleId="Footer">
    <w:name w:val="footer"/>
    <w:basedOn w:val="Normal"/>
    <w:link w:val="FooterChar"/>
    <w:uiPriority w:val="99"/>
    <w:unhideWhenUsed/>
    <w:rsid w:val="006D0006"/>
    <w:pPr>
      <w:tabs>
        <w:tab w:val="center" w:pos="4680"/>
        <w:tab w:val="right" w:pos="9360"/>
      </w:tabs>
    </w:pPr>
  </w:style>
  <w:style w:type="character" w:customStyle="1" w:styleId="FooterChar">
    <w:name w:val="Footer Char"/>
    <w:basedOn w:val="DefaultParagraphFont"/>
    <w:link w:val="Footer"/>
    <w:uiPriority w:val="99"/>
    <w:rsid w:val="006D0006"/>
    <w:rPr>
      <w:sz w:val="24"/>
      <w:szCs w:val="24"/>
    </w:rPr>
  </w:style>
  <w:style w:type="table" w:styleId="TableGrid">
    <w:name w:val="Table Grid"/>
    <w:basedOn w:val="TableNormal"/>
    <w:uiPriority w:val="59"/>
    <w:rsid w:val="00B254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leadingHeading">
    <w:name w:val="Pleading Heading"/>
    <w:next w:val="PleadingBody"/>
    <w:link w:val="PleadingHeadingChar"/>
    <w:qFormat/>
    <w:rsid w:val="00211171"/>
    <w:pPr>
      <w:tabs>
        <w:tab w:val="left" w:pos="540"/>
        <w:tab w:val="left" w:pos="4770"/>
        <w:tab w:val="left" w:pos="5490"/>
      </w:tabs>
      <w:spacing w:after="240"/>
      <w:jc w:val="center"/>
    </w:pPr>
    <w:rPr>
      <w:rFonts w:ascii="Charter" w:hAnsi="Charter" w:cs="Shruti"/>
      <w:b/>
      <w:bCs/>
      <w:smallCaps/>
      <w:sz w:val="28"/>
      <w:szCs w:val="28"/>
    </w:rPr>
  </w:style>
  <w:style w:type="paragraph" w:customStyle="1" w:styleId="PleadingBody">
    <w:name w:val="Pleading Body"/>
    <w:link w:val="PleadingBodyChar"/>
    <w:qFormat/>
    <w:rsid w:val="00211171"/>
    <w:pPr>
      <w:spacing w:line="480" w:lineRule="auto"/>
      <w:ind w:firstLine="1080"/>
      <w:jc w:val="both"/>
    </w:pPr>
    <w:rPr>
      <w:rFonts w:ascii="Charter" w:hAnsi="Charter"/>
      <w:sz w:val="24"/>
      <w:szCs w:val="24"/>
    </w:rPr>
  </w:style>
  <w:style w:type="character" w:customStyle="1" w:styleId="PleadingBodyChar">
    <w:name w:val="Pleading Body Char"/>
    <w:link w:val="PleadingBody"/>
    <w:rsid w:val="00211171"/>
    <w:rPr>
      <w:rFonts w:ascii="Charter" w:hAnsi="Charter"/>
      <w:sz w:val="24"/>
      <w:szCs w:val="24"/>
    </w:rPr>
  </w:style>
  <w:style w:type="paragraph" w:customStyle="1" w:styleId="PleadingCaption">
    <w:name w:val="Pleading Caption"/>
    <w:link w:val="PleadingCaptionChar"/>
    <w:qFormat/>
    <w:rsid w:val="00211171"/>
    <w:rPr>
      <w:rFonts w:ascii="Charter" w:hAnsi="Charter"/>
      <w:b/>
      <w:smallCaps/>
      <w:sz w:val="28"/>
      <w:szCs w:val="24"/>
    </w:rPr>
  </w:style>
  <w:style w:type="character" w:customStyle="1" w:styleId="PleadingCaptionChar">
    <w:name w:val="Pleading Caption Char"/>
    <w:link w:val="PleadingCaption"/>
    <w:rsid w:val="00211171"/>
    <w:rPr>
      <w:rFonts w:ascii="Charter" w:hAnsi="Charter"/>
      <w:b/>
      <w:smallCaps/>
      <w:sz w:val="28"/>
      <w:szCs w:val="24"/>
    </w:rPr>
  </w:style>
  <w:style w:type="character" w:customStyle="1" w:styleId="PleadingHeadingChar">
    <w:name w:val="Pleading Heading Char"/>
    <w:link w:val="PleadingHeading"/>
    <w:rsid w:val="00211171"/>
    <w:rPr>
      <w:rFonts w:ascii="Charter" w:hAnsi="Charter" w:cs="Shruti"/>
      <w:b/>
      <w:bCs/>
      <w:smallCaps/>
      <w:sz w:val="28"/>
      <w:szCs w:val="28"/>
    </w:rPr>
  </w:style>
  <w:style w:type="paragraph" w:styleId="NormalWeb">
    <w:name w:val="Normal (Web)"/>
    <w:basedOn w:val="Normal"/>
    <w:uiPriority w:val="99"/>
    <w:semiHidden/>
    <w:unhideWhenUsed/>
    <w:rsid w:val="00F956BB"/>
    <w:rPr>
      <w:rFonts w:ascii="Times New Roman" w:hAnsi="Times New Roman"/>
    </w:rPr>
  </w:style>
  <w:style w:type="character" w:styleId="Hyperlink">
    <w:name w:val="Hyperlink"/>
    <w:basedOn w:val="DefaultParagraphFont"/>
    <w:uiPriority w:val="99"/>
    <w:unhideWhenUsed/>
    <w:rsid w:val="00EF267D"/>
    <w:rPr>
      <w:color w:val="0563C1" w:themeColor="hyperlink"/>
      <w:u w:val="single"/>
    </w:rPr>
  </w:style>
  <w:style w:type="character" w:customStyle="1" w:styleId="Heading1Char">
    <w:name w:val="Heading 1 Char"/>
    <w:link w:val="Heading1"/>
    <w:uiPriority w:val="9"/>
    <w:rsid w:val="000E6605"/>
    <w:rPr>
      <w:rFonts w:ascii="Calibri Light" w:hAnsi="Calibri Light"/>
      <w:color w:val="2F5496"/>
      <w:sz w:val="32"/>
      <w:szCs w:val="32"/>
    </w:rPr>
  </w:style>
  <w:style w:type="paragraph" w:customStyle="1" w:styleId="SignatureBlock">
    <w:name w:val="SignatureBlock"/>
    <w:qFormat/>
    <w:rsid w:val="00211171"/>
    <w:pPr>
      <w:tabs>
        <w:tab w:val="left" w:pos="5760"/>
        <w:tab w:val="left" w:pos="9360"/>
      </w:tabs>
      <w:ind w:left="4680"/>
      <w:jc w:val="both"/>
    </w:pPr>
    <w:rPr>
      <w:rFonts w:ascii="Charter" w:eastAsia="Calibri" w:hAnsi="Charter"/>
      <w:color w:val="000000"/>
      <w:sz w:val="24"/>
      <w:szCs w:val="24"/>
    </w:rPr>
  </w:style>
  <w:style w:type="paragraph" w:customStyle="1" w:styleId="TrustNumberedParagraph">
    <w:name w:val="Trust Numbered Paragraph"/>
    <w:qFormat/>
    <w:rsid w:val="00211171"/>
    <w:pPr>
      <w:numPr>
        <w:numId w:val="6"/>
      </w:numPr>
      <w:spacing w:line="300" w:lineRule="exact"/>
      <w:jc w:val="both"/>
    </w:pPr>
    <w:rPr>
      <w:rFonts w:ascii="Charter" w:eastAsia="Calibri" w:hAnsi="Charter"/>
      <w:color w:val="000000"/>
      <w:sz w:val="24"/>
      <w:szCs w:val="24"/>
    </w:rPr>
  </w:style>
  <w:style w:type="paragraph" w:styleId="ListParagraph">
    <w:name w:val="List Paragraph"/>
    <w:basedOn w:val="Normal"/>
    <w:uiPriority w:val="34"/>
    <w:rsid w:val="00A75153"/>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080619">
      <w:bodyDiv w:val="1"/>
      <w:marLeft w:val="0"/>
      <w:marRight w:val="0"/>
      <w:marTop w:val="0"/>
      <w:marBottom w:val="0"/>
      <w:divBdr>
        <w:top w:val="none" w:sz="0" w:space="0" w:color="auto"/>
        <w:left w:val="none" w:sz="0" w:space="0" w:color="auto"/>
        <w:bottom w:val="none" w:sz="0" w:space="0" w:color="auto"/>
        <w:right w:val="none" w:sz="0" w:space="0" w:color="auto"/>
      </w:divBdr>
    </w:div>
    <w:div w:id="1260799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G:\Law%20firm%20docs\_Templates\Pleading%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27577a75-f6b5-4da9-9d7f-742923554f46" xsi:nil="true"/>
    <_ip_UnifiedCompliancePolicyProperties xmlns="http://schemas.microsoft.com/sharepoint/v3" xsi:nil="true"/>
    <lcf76f155ced4ddcb4097134ff3c332f xmlns="5a1af6ee-a0d5-4735-81f5-205ff6779adb">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EEF824BC0A0B140A62993CE1EA97799" ma:contentTypeVersion="20" ma:contentTypeDescription="Create a new document." ma:contentTypeScope="" ma:versionID="1cc4cf9d95b5e2d14d7aabb44ca49f5e">
  <xsd:schema xmlns:xsd="http://www.w3.org/2001/XMLSchema" xmlns:xs="http://www.w3.org/2001/XMLSchema" xmlns:p="http://schemas.microsoft.com/office/2006/metadata/properties" xmlns:ns1="http://schemas.microsoft.com/sharepoint/v3" xmlns:ns2="5a1af6ee-a0d5-4735-81f5-205ff6779adb" xmlns:ns3="27577a75-f6b5-4da9-9d7f-742923554f46" targetNamespace="http://schemas.microsoft.com/office/2006/metadata/properties" ma:root="true" ma:fieldsID="a33e6829bf21261855124b7b230b6e9c" ns1:_="" ns2:_="" ns3:_="">
    <xsd:import namespace="http://schemas.microsoft.com/sharepoint/v3"/>
    <xsd:import namespace="5a1af6ee-a0d5-4735-81f5-205ff6779adb"/>
    <xsd:import namespace="27577a75-f6b5-4da9-9d7f-742923554f4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1af6ee-a0d5-4735-81f5-205ff6779a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3dd7d5a-e827-4cf1-9fdf-383af1d9464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577a75-f6b5-4da9-9d7f-742923554f4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d3a55ab-35ff-40c3-8839-c3d9b728dbb5}" ma:internalName="TaxCatchAll" ma:showField="CatchAllData" ma:web="27577a75-f6b5-4da9-9d7f-742923554f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analysisSettings xmlns="http://paper-software.com/ContractTools" ignoreTables="true" provisionTitlesCanEndWithColon="false" ignoreLongDefinedTerms="true" ignoreLowercaseDefinedTerms="false" adjacentDefinedTermUsesAreErrors="false" pairsOfInflectedDefinedTermsAreErrors="false">
  <draftingErrorIgnorePredicates/>
  <ignoredDefinedTerms/>
  <ignoredAncillaries/>
</analysisSetting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3821F35-A2DD-4EFC-94B5-FE36190BB39F}">
  <ds:schemaRefs>
    <ds:schemaRef ds:uri="http://schemas.microsoft.com/office/2006/metadata/properties"/>
    <ds:schemaRef ds:uri="http://schemas.microsoft.com/office/infopath/2007/PartnerControls"/>
    <ds:schemaRef ds:uri="http://schemas.microsoft.com/sharepoint/v3"/>
    <ds:schemaRef ds:uri="27577a75-f6b5-4da9-9d7f-742923554f46"/>
    <ds:schemaRef ds:uri="5a1af6ee-a0d5-4735-81f5-205ff6779adb"/>
  </ds:schemaRefs>
</ds:datastoreItem>
</file>

<file path=customXml/itemProps2.xml><?xml version="1.0" encoding="utf-8"?>
<ds:datastoreItem xmlns:ds="http://schemas.openxmlformats.org/officeDocument/2006/customXml" ds:itemID="{F81B34FD-8C81-4758-88F8-6376C91505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a1af6ee-a0d5-4735-81f5-205ff6779adb"/>
    <ds:schemaRef ds:uri="27577a75-f6b5-4da9-9d7f-742923554f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0890D8-2A1A-4390-8E18-392802722880}">
  <ds:schemaRefs>
    <ds:schemaRef ds:uri="http://paper-software.com/ContractTools"/>
  </ds:schemaRefs>
</ds:datastoreItem>
</file>

<file path=customXml/itemProps4.xml><?xml version="1.0" encoding="utf-8"?>
<ds:datastoreItem xmlns:ds="http://schemas.openxmlformats.org/officeDocument/2006/customXml" ds:itemID="{197508CA-9BFF-41B7-95E3-2BA2F9DCB49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Pleading Template</Template>
  <TotalTime>3</TotalTime>
  <Pages>2</Pages>
  <Words>304</Words>
  <Characters>1621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Lawwell, Dale &amp; Graham</Company>
  <LinksUpToDate>false</LinksUpToDate>
  <CharactersWithSpaces>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Culberson</dc:creator>
  <cp:keywords/>
  <dc:description/>
  <cp:lastModifiedBy>Katie Edmondson</cp:lastModifiedBy>
  <cp:revision>4</cp:revision>
  <cp:lastPrinted>2020-02-27T20:20:00Z</cp:lastPrinted>
  <dcterms:created xsi:type="dcterms:W3CDTF">2022-03-08T16:08:00Z</dcterms:created>
  <dcterms:modified xsi:type="dcterms:W3CDTF">2025-02-10T20:36:00Z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0x010100FEEF824BC0A0B140A62993CE1EA97799</vt:lpwstr>
  </property>
  <property fmtid="{D5CDD505-2E9C-101B-9397-08002B2CF9AE}" pid="3" name="MediaServiceImageTags">
    <vt:lpwstr/>
  </property>
</Properties>
</file>