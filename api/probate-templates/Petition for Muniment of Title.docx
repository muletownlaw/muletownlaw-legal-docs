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5AFA" w14:textId="77777777" w:rsidR="00F338D3" w:rsidRPr="00EF04BC" w:rsidRDefault="00F338D3" w:rsidP="00F338D3">
      <w:pPr>
        <w:pStyle w:val="PleadingHeading"/>
      </w:pPr>
      <w:r w:rsidRPr="00EF04BC">
        <w:t xml:space="preserve">In the </w:t>
      </w:r>
      <w:r>
        <w:t>{Court}</w:t>
      </w:r>
      <w:r w:rsidRPr="00EF04BC">
        <w:t xml:space="preserve"> Court for </w:t>
      </w:r>
      <w:r>
        <w:t>{County}</w:t>
      </w:r>
      <w:r w:rsidRPr="00EF04BC">
        <w:t xml:space="preserve"> County, Tennessee</w:t>
      </w:r>
    </w:p>
    <w:p w14:paraId="6D990D72" w14:textId="77777777" w:rsidR="00F338D3" w:rsidRPr="00EF04BC" w:rsidRDefault="00F338D3" w:rsidP="00F338D3">
      <w:pPr>
        <w:pStyle w:val="PleadingHeading"/>
      </w:pPr>
      <w:r w:rsidRPr="00EF04BC">
        <w:t xml:space="preserve">At </w:t>
      </w:r>
      <w:r>
        <w:t>{At}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F338D3" w:rsidRPr="00EF267D" w14:paraId="53AAB8AC" w14:textId="77777777" w:rsidTr="00D946F3">
        <w:tc>
          <w:tcPr>
            <w:tcW w:w="4675" w:type="dxa"/>
            <w:tcBorders>
              <w:bottom w:val="single" w:sz="4" w:space="0" w:color="auto"/>
            </w:tcBorders>
          </w:tcPr>
          <w:p w14:paraId="23A5CC85" w14:textId="77777777" w:rsidR="00F338D3" w:rsidRPr="00B9776F" w:rsidRDefault="00F338D3" w:rsidP="00D946F3">
            <w:pPr>
              <w:pStyle w:val="PleadingCaption"/>
              <w:rPr>
                <w:sz w:val="24"/>
              </w:rPr>
            </w:pPr>
            <w:r w:rsidRPr="00B9776F">
              <w:rPr>
                <w:sz w:val="24"/>
              </w:rPr>
              <w:t xml:space="preserve">In the Matter of: </w:t>
            </w:r>
          </w:p>
          <w:p w14:paraId="2AA3D8C5" w14:textId="77777777" w:rsidR="00F338D3" w:rsidRPr="00B9776F" w:rsidRDefault="00F338D3" w:rsidP="00D946F3">
            <w:pPr>
              <w:pStyle w:val="PleadingCaption"/>
              <w:rPr>
                <w:sz w:val="24"/>
              </w:rPr>
            </w:pPr>
            <w:r w:rsidRPr="00B9776F">
              <w:rPr>
                <w:sz w:val="24"/>
              </w:rPr>
              <w:t xml:space="preserve">The Estate of: </w:t>
            </w:r>
            <w:r>
              <w:rPr>
                <w:sz w:val="24"/>
              </w:rPr>
              <w:t>{Decedent}</w:t>
            </w:r>
          </w:p>
          <w:p w14:paraId="6ABFB7DC" w14:textId="77777777" w:rsidR="00F338D3" w:rsidRPr="00B9776F" w:rsidRDefault="00F338D3" w:rsidP="00D946F3">
            <w:pPr>
              <w:pStyle w:val="PleadingCaption"/>
              <w:rPr>
                <w:sz w:val="24"/>
              </w:rPr>
            </w:pPr>
          </w:p>
          <w:p w14:paraId="57FD58E6" w14:textId="77777777" w:rsidR="00F338D3" w:rsidRPr="00B9776F" w:rsidRDefault="00F338D3" w:rsidP="00D946F3">
            <w:pPr>
              <w:pStyle w:val="PleadingCaption"/>
              <w:rPr>
                <w:sz w:val="24"/>
              </w:rPr>
            </w:pPr>
            <w:r>
              <w:rPr>
                <w:sz w:val="24"/>
              </w:rPr>
              <w:t>{Petitioner}</w:t>
            </w:r>
            <w:r w:rsidRPr="00B9776F">
              <w:rPr>
                <w:sz w:val="24"/>
              </w:rPr>
              <w:t>,</w:t>
            </w:r>
          </w:p>
          <w:p w14:paraId="2D485190" w14:textId="77777777" w:rsidR="00F338D3" w:rsidRPr="00B9776F" w:rsidRDefault="00F338D3" w:rsidP="00D946F3">
            <w:pPr>
              <w:pStyle w:val="PleadingCaption"/>
              <w:rPr>
                <w:sz w:val="24"/>
              </w:rPr>
            </w:pPr>
            <w:r w:rsidRPr="00B9776F">
              <w:rPr>
                <w:sz w:val="24"/>
              </w:rPr>
              <w:t>Petitioner</w:t>
            </w:r>
          </w:p>
          <w:p w14:paraId="4A6DCB44" w14:textId="77777777" w:rsidR="00F338D3" w:rsidRPr="00EF267D" w:rsidRDefault="00F338D3" w:rsidP="00D946F3">
            <w:pPr>
              <w:pStyle w:val="PleadingCaption"/>
            </w:pPr>
          </w:p>
        </w:tc>
        <w:tc>
          <w:tcPr>
            <w:tcW w:w="4675" w:type="dxa"/>
            <w:vAlign w:val="center"/>
          </w:tcPr>
          <w:p w14:paraId="711BD441" w14:textId="77777777" w:rsidR="00F338D3" w:rsidRPr="00EF267D" w:rsidRDefault="00F338D3" w:rsidP="00D946F3">
            <w:pPr>
              <w:pStyle w:val="PleadingCaption"/>
            </w:pPr>
            <w:r w:rsidRPr="00EF267D">
              <w:t xml:space="preserve">No.  </w:t>
            </w:r>
          </w:p>
        </w:tc>
      </w:tr>
    </w:tbl>
    <w:p w14:paraId="577B9073" w14:textId="77777777" w:rsidR="00F338D3" w:rsidRDefault="00F338D3" w:rsidP="00F338D3">
      <w:pPr>
        <w:pStyle w:val="PleadingHeading"/>
      </w:pPr>
      <w:r w:rsidRPr="00B9776F">
        <w:t>Petition for Probate of Last Will and Testament</w:t>
      </w:r>
    </w:p>
    <w:p w14:paraId="3A61702F" w14:textId="77777777" w:rsidR="00F338D3" w:rsidRPr="00B9776F" w:rsidRDefault="00F338D3" w:rsidP="00F338D3">
      <w:pPr>
        <w:pStyle w:val="PleadingHeading"/>
      </w:pPr>
      <w:r w:rsidRPr="00B9776F">
        <w:t>As a Muniment of Title</w:t>
      </w:r>
    </w:p>
    <w:p w14:paraId="47197DD6" w14:textId="77777777" w:rsidR="00F338D3" w:rsidRPr="00B9776F" w:rsidRDefault="00F338D3" w:rsidP="00F338D3">
      <w:pPr>
        <w:pStyle w:val="PleadingBody"/>
      </w:pPr>
      <w:r w:rsidRPr="00B9776F">
        <w:t xml:space="preserve">Now comes your Petitioner, </w:t>
      </w:r>
      <w:r>
        <w:t>{Petitioner}</w:t>
      </w:r>
      <w:r w:rsidRPr="00B9776F">
        <w:t>, to submit this petition for the limited purpose of establishing a muniment of title to real estate, without the necessity of granting letters testamentary or otherwise proceeding with administration.</w:t>
      </w:r>
    </w:p>
    <w:p w14:paraId="37FD4E83" w14:textId="77777777" w:rsidR="00F338D3" w:rsidRPr="00B9776F" w:rsidRDefault="00F338D3" w:rsidP="00F338D3">
      <w:pPr>
        <w:pStyle w:val="PleadingBody"/>
        <w:numPr>
          <w:ilvl w:val="0"/>
          <w:numId w:val="1"/>
        </w:numPr>
        <w:ind w:left="0" w:firstLine="720"/>
      </w:pPr>
      <w:r w:rsidRPr="00B9776F">
        <w:t xml:space="preserve">The Decedent, </w:t>
      </w:r>
      <w:r>
        <w:t>{Decedent}</w:t>
      </w:r>
      <w:r w:rsidRPr="00B9776F">
        <w:t xml:space="preserve">, died at </w:t>
      </w:r>
      <w:r>
        <w:t>{Place of Death}</w:t>
      </w:r>
      <w:r w:rsidRPr="00B9776F">
        <w:t xml:space="preserve"> on </w:t>
      </w:r>
      <w:r>
        <w:t>{Date of Death}</w:t>
      </w:r>
      <w:r w:rsidRPr="00B9776F">
        <w:t xml:space="preserve"> at the age of </w:t>
      </w:r>
      <w:r>
        <w:t>{Age of Death}</w:t>
      </w:r>
      <w:r w:rsidRPr="00B9776F">
        <w:t xml:space="preserve"> years and was predeceased by </w:t>
      </w:r>
      <w:r>
        <w:t>{Decedent Possessive Pronoun}</w:t>
      </w:r>
      <w:r w:rsidRPr="00B9776F">
        <w:t xml:space="preserve"> </w:t>
      </w:r>
      <w:r>
        <w:t>spouse</w:t>
      </w:r>
      <w:r w:rsidRPr="00B9776F">
        <w:t xml:space="preserve">, </w:t>
      </w:r>
      <w:r>
        <w:t xml:space="preserve">{Decedent Spouse} </w:t>
      </w:r>
      <w:r w:rsidRPr="00B9776F">
        <w:t>on</w:t>
      </w:r>
      <w:r>
        <w:t xml:space="preserve"> {Decedent’s Spouse Date of Death}</w:t>
      </w:r>
      <w:r w:rsidRPr="00B9776F">
        <w:t xml:space="preserve">. The Decedent’s place of residence was </w:t>
      </w:r>
      <w:r>
        <w:t>{Decedent’s Street Address}</w:t>
      </w:r>
      <w:r w:rsidRPr="00B9776F">
        <w:t xml:space="preserve">, </w:t>
      </w:r>
      <w:r>
        <w:t>{Decedent City}</w:t>
      </w:r>
      <w:r w:rsidRPr="00B9776F">
        <w:t xml:space="preserve">, </w:t>
      </w:r>
      <w:r>
        <w:t>{County}</w:t>
      </w:r>
      <w:r w:rsidRPr="00B9776F">
        <w:t xml:space="preserve"> County Tennessee.</w:t>
      </w:r>
    </w:p>
    <w:p w14:paraId="0BB9D448" w14:textId="77777777" w:rsidR="00F338D3" w:rsidRPr="00B9776F" w:rsidRDefault="00F338D3" w:rsidP="00F338D3">
      <w:pPr>
        <w:pStyle w:val="PleadingBody"/>
        <w:numPr>
          <w:ilvl w:val="0"/>
          <w:numId w:val="1"/>
        </w:numPr>
        <w:ind w:left="0" w:firstLine="720"/>
        <w:rPr>
          <w:bCs/>
        </w:rPr>
      </w:pPr>
      <w:r w:rsidRPr="00B9776F">
        <w:rPr>
          <w:bCs/>
        </w:rPr>
        <w:t>The Petitioner’s name, relationship to the Decedent, and mailing address are as follows:</w:t>
      </w:r>
    </w:p>
    <w:p w14:paraId="731175B7" w14:textId="77777777" w:rsidR="00F338D3" w:rsidRDefault="00F338D3" w:rsidP="00F338D3">
      <w:pPr>
        <w:pStyle w:val="PleadingBody"/>
        <w:numPr>
          <w:ilvl w:val="1"/>
          <w:numId w:val="1"/>
        </w:numPr>
        <w:ind w:left="1440"/>
        <w:rPr>
          <w:bCs/>
        </w:rPr>
      </w:pPr>
      <w:r>
        <w:t>{Petitioner}</w:t>
      </w:r>
      <w:r w:rsidRPr="00B9776F">
        <w:rPr>
          <w:bCs/>
        </w:rPr>
        <w:t xml:space="preserve">, </w:t>
      </w:r>
      <w:r>
        <w:rPr>
          <w:bCs/>
        </w:rPr>
        <w:t>{Petitioner Relationship to Decedent}</w:t>
      </w:r>
      <w:r w:rsidRPr="00B9776F">
        <w:rPr>
          <w:bCs/>
        </w:rPr>
        <w:t>,</w:t>
      </w:r>
      <w:r>
        <w:rPr>
          <w:bCs/>
        </w:rPr>
        <w:t xml:space="preserve"> {Petitioner Age}</w:t>
      </w:r>
      <w:r w:rsidRPr="00B9776F">
        <w:rPr>
          <w:bCs/>
        </w:rPr>
        <w:t xml:space="preserve"> </w:t>
      </w:r>
    </w:p>
    <w:p w14:paraId="7FDDEA15" w14:textId="77777777" w:rsidR="00F338D3" w:rsidRDefault="00F338D3" w:rsidP="00F338D3">
      <w:pPr>
        <w:pStyle w:val="PleadingBody"/>
        <w:ind w:left="1440" w:firstLine="0"/>
        <w:rPr>
          <w:bCs/>
        </w:rPr>
      </w:pPr>
      <w:r>
        <w:rPr>
          <w:bCs/>
        </w:rPr>
        <w:t xml:space="preserve">{Petitioner Street Address} </w:t>
      </w:r>
    </w:p>
    <w:p w14:paraId="7F6A2A86" w14:textId="77777777" w:rsidR="00F338D3" w:rsidRPr="00E14FC0" w:rsidRDefault="00F338D3" w:rsidP="00F338D3">
      <w:pPr>
        <w:pStyle w:val="PleadingBody"/>
        <w:ind w:left="1440" w:firstLine="0"/>
        <w:rPr>
          <w:bCs/>
        </w:rPr>
      </w:pPr>
      <w:r>
        <w:rPr>
          <w:bCs/>
        </w:rPr>
        <w:t>{Petitioner City},</w:t>
      </w:r>
      <w:r w:rsidRPr="00B9776F">
        <w:t xml:space="preserve"> T</w:t>
      </w:r>
      <w:r>
        <w:t>N  {Petitioner Zip}</w:t>
      </w:r>
    </w:p>
    <w:p w14:paraId="26EE6379" w14:textId="77777777" w:rsidR="00F338D3" w:rsidRPr="00B9776F" w:rsidRDefault="00F338D3" w:rsidP="00F338D3">
      <w:pPr>
        <w:pStyle w:val="PleadingBody"/>
        <w:numPr>
          <w:ilvl w:val="0"/>
          <w:numId w:val="1"/>
        </w:numPr>
        <w:ind w:left="0" w:firstLine="720"/>
      </w:pPr>
      <w:r w:rsidRPr="00B9776F">
        <w:rPr>
          <w:bCs/>
        </w:rPr>
        <w:t xml:space="preserve">The Decedent left a last will in the form of a document or documents dated </w:t>
      </w:r>
      <w:r>
        <w:rPr>
          <w:bCs/>
        </w:rPr>
        <w:t xml:space="preserve">{Date of LWT} </w:t>
      </w:r>
      <w:r w:rsidRPr="00B9776F">
        <w:rPr>
          <w:bCs/>
        </w:rPr>
        <w:t xml:space="preserve">which Petitioner believes is entitled to probate. The original is attached as </w:t>
      </w:r>
      <w:r w:rsidRPr="00B9776F">
        <w:rPr>
          <w:bCs/>
        </w:rPr>
        <w:lastRenderedPageBreak/>
        <w:t>an exhibit to this Petition. Petitioner has searched thoroughly for a document that was signed later than the ones presented but has found none.</w:t>
      </w:r>
    </w:p>
    <w:p w14:paraId="226AD820" w14:textId="77777777" w:rsidR="00F338D3" w:rsidRPr="00B9776F" w:rsidRDefault="00F338D3" w:rsidP="00F338D3">
      <w:pPr>
        <w:pStyle w:val="PleadingBody"/>
        <w:numPr>
          <w:ilvl w:val="0"/>
          <w:numId w:val="1"/>
        </w:numPr>
        <w:ind w:left="0" w:firstLine="720"/>
      </w:pPr>
      <w:r w:rsidRPr="00B9776F">
        <w:t xml:space="preserve">The Last Will and Testament was properly witnessed by </w:t>
      </w:r>
      <w:r>
        <w:t>{LWT Witness 1} and {LWT Witness 2}</w:t>
      </w:r>
      <w:r w:rsidRPr="00B9776F">
        <w:t xml:space="preserve">, who </w:t>
      </w:r>
      <w:r w:rsidRPr="00B9776F">
        <w:rPr>
          <w:bCs/>
        </w:rPr>
        <w:t>signed an affidavit that accompanies the will so that their testimony will not be required for its probate.</w:t>
      </w:r>
    </w:p>
    <w:p w14:paraId="77F1FBD1" w14:textId="77777777" w:rsidR="00F338D3" w:rsidRPr="00B9776F" w:rsidRDefault="00F338D3" w:rsidP="00F338D3">
      <w:pPr>
        <w:pStyle w:val="PleadingBody"/>
        <w:numPr>
          <w:ilvl w:val="0"/>
          <w:numId w:val="1"/>
        </w:numPr>
        <w:ind w:left="0" w:firstLine="720"/>
        <w:rPr>
          <w:bCs/>
        </w:rPr>
      </w:pPr>
      <w:r w:rsidRPr="00B9776F">
        <w:rPr>
          <w:bCs/>
        </w:rPr>
        <w:t>The Decedent was survived by the following heirs whose names, relationships to the Decedent, ages and mailing addresses appear below:</w:t>
      </w:r>
    </w:p>
    <w:p w14:paraId="195689F9" w14:textId="77777777" w:rsidR="00F338D3" w:rsidRPr="002C1742" w:rsidRDefault="00F338D3" w:rsidP="00F338D3">
      <w:pPr>
        <w:pStyle w:val="PleadingBody"/>
        <w:numPr>
          <w:ilvl w:val="1"/>
          <w:numId w:val="1"/>
        </w:numPr>
        <w:ind w:left="1530"/>
        <w:rPr>
          <w:highlight w:val="yellow"/>
        </w:rPr>
      </w:pPr>
      <w:r w:rsidRPr="002C1742">
        <w:rPr>
          <w:highlight w:val="yellow"/>
        </w:rPr>
        <w:t>Include beneficiary, relationship to decedent, age, and mailing address</w:t>
      </w:r>
    </w:p>
    <w:p w14:paraId="27F7D17A" w14:textId="77777777" w:rsidR="00F338D3" w:rsidRPr="00B9776F" w:rsidRDefault="00F338D3" w:rsidP="00F338D3">
      <w:pPr>
        <w:pStyle w:val="PleadingBody"/>
        <w:numPr>
          <w:ilvl w:val="0"/>
          <w:numId w:val="1"/>
        </w:numPr>
        <w:ind w:left="0" w:firstLine="720"/>
      </w:pPr>
      <w:r w:rsidRPr="00B9776F">
        <w:t>This real estate consists of a tract or parcel of land described as follows:</w:t>
      </w:r>
      <w:r>
        <w:br/>
      </w:r>
      <w:r w:rsidRPr="00B9776F">
        <w:t>A house and one (1) total land unit located at</w:t>
      </w:r>
      <w:r>
        <w:t xml:space="preserve"> {Property Street Address}</w:t>
      </w:r>
      <w:r w:rsidRPr="00B9776F">
        <w:t xml:space="preserve">, </w:t>
      </w:r>
      <w:r>
        <w:t>{Property City}</w:t>
      </w:r>
      <w:r w:rsidRPr="00B9776F">
        <w:t>, Tennessee and shown on the</w:t>
      </w:r>
      <w:r>
        <w:t xml:space="preserve"> {County}</w:t>
      </w:r>
      <w:r w:rsidRPr="00B9776F">
        <w:t xml:space="preserve"> County tax records as Map </w:t>
      </w:r>
      <w:r>
        <w:t>{Property Map}</w:t>
      </w:r>
      <w:r w:rsidRPr="00B9776F">
        <w:t>, Group</w:t>
      </w:r>
      <w:r>
        <w:t xml:space="preserve"> {Property Group}</w:t>
      </w:r>
      <w:r w:rsidRPr="00B9776F">
        <w:t xml:space="preserve">, Parcel </w:t>
      </w:r>
      <w:r>
        <w:t>{Property Parcel}</w:t>
      </w:r>
      <w:r w:rsidRPr="00B9776F">
        <w:t xml:space="preserve">, with a value of </w:t>
      </w:r>
      <w:r>
        <w:t>${Property Tax Value} which is more particularly described in Book {Property Book}, Page {Property Page}, Register's Office of {County} County, Tennessee and is incorporated herein by reference</w:t>
      </w:r>
      <w:r w:rsidRPr="00B9776F">
        <w:t>.</w:t>
      </w:r>
    </w:p>
    <w:p w14:paraId="692BFBC0" w14:textId="77777777" w:rsidR="00F338D3" w:rsidRPr="00B9776F" w:rsidRDefault="00F338D3" w:rsidP="00F338D3">
      <w:pPr>
        <w:pStyle w:val="PleadingCaption"/>
      </w:pPr>
      <w:r w:rsidRPr="00B9776F">
        <w:t>Premises considered, your petitioner requests as follows:</w:t>
      </w:r>
    </w:p>
    <w:p w14:paraId="5765EB10" w14:textId="77777777" w:rsidR="00F338D3" w:rsidRDefault="00F338D3" w:rsidP="00F338D3">
      <w:pPr>
        <w:pStyle w:val="PleadingBody"/>
        <w:numPr>
          <w:ilvl w:val="0"/>
          <w:numId w:val="2"/>
        </w:numPr>
        <w:ind w:left="0" w:firstLine="720"/>
      </w:pPr>
      <w:r>
        <w:t>The affidavit of the subscribing witnesses be accepted by the Court.</w:t>
      </w:r>
    </w:p>
    <w:p w14:paraId="7BF79761" w14:textId="77777777" w:rsidR="00F338D3" w:rsidRDefault="00F338D3" w:rsidP="00F338D3">
      <w:pPr>
        <w:pStyle w:val="PleadingBody"/>
        <w:numPr>
          <w:ilvl w:val="0"/>
          <w:numId w:val="2"/>
        </w:numPr>
        <w:ind w:left="0" w:firstLine="720"/>
      </w:pPr>
      <w:r>
        <w:t>The will be proved and established.</w:t>
      </w:r>
    </w:p>
    <w:p w14:paraId="64776AE2" w14:textId="77777777" w:rsidR="00F338D3" w:rsidRDefault="00F338D3" w:rsidP="00F338D3">
      <w:pPr>
        <w:pStyle w:val="PleadingBody"/>
        <w:numPr>
          <w:ilvl w:val="0"/>
          <w:numId w:val="2"/>
        </w:numPr>
        <w:ind w:left="0" w:firstLine="720"/>
      </w:pPr>
      <w:r>
        <w:t>The probate of the will be granted and the same ordered for record for the limited purpose of establishing a muniment of title to real estate without the necessity of granting letters testamentary or otherwise proceeding with administration, all pursuant to Section 32-2-111 of the Tennessee Code Annotated.</w:t>
      </w:r>
    </w:p>
    <w:p w14:paraId="544C49AD" w14:textId="77777777" w:rsidR="00F338D3" w:rsidRDefault="00F338D3" w:rsidP="00F338D3">
      <w:pPr>
        <w:pStyle w:val="PleadingBody"/>
        <w:numPr>
          <w:ilvl w:val="0"/>
          <w:numId w:val="2"/>
        </w:numPr>
        <w:ind w:left="0" w:firstLine="720"/>
      </w:pPr>
      <w:bookmarkStart w:id="0" w:name="_Hlk3557668"/>
      <w:r>
        <w:lastRenderedPageBreak/>
        <w:t>That title be vested in the beneficiaries named in the Last Will and Testament of the Decedent.</w:t>
      </w:r>
    </w:p>
    <w:bookmarkEnd w:id="0"/>
    <w:p w14:paraId="0DB34911" w14:textId="77777777" w:rsidR="00F338D3" w:rsidRDefault="00F338D3" w:rsidP="00F338D3">
      <w:pPr>
        <w:pStyle w:val="PleadingBody"/>
        <w:numPr>
          <w:ilvl w:val="0"/>
          <w:numId w:val="2"/>
        </w:numPr>
        <w:ind w:left="0" w:firstLine="720"/>
      </w:pPr>
      <w:r>
        <w:t>That an order vesting title and a certified copy of the Last Will and Testament of {Decedent} be recorded in the Register's Office of Maury County, Tennessee.</w:t>
      </w:r>
    </w:p>
    <w:p w14:paraId="3206D523" w14:textId="77777777" w:rsidR="00F338D3" w:rsidRPr="00CD30CE" w:rsidRDefault="00F338D3" w:rsidP="00F338D3">
      <w:pPr>
        <w:pStyle w:val="PleadingBody"/>
        <w:numPr>
          <w:ilvl w:val="0"/>
          <w:numId w:val="2"/>
        </w:numPr>
        <w:ind w:left="0" w:firstLine="720"/>
        <w:rPr>
          <w:bCs/>
        </w:rPr>
      </w:pPr>
      <w:r w:rsidRPr="00CD30CE">
        <w:rPr>
          <w:bCs/>
        </w:rPr>
        <w:t>The Petitioner be granted such additional relief as the Court may deem proper under the circumstances.</w:t>
      </w:r>
    </w:p>
    <w:p w14:paraId="4B2B6FE3" w14:textId="77777777" w:rsidR="00F338D3" w:rsidRDefault="00F338D3" w:rsidP="00F338D3">
      <w:pPr>
        <w:spacing w:before="0" w:after="0"/>
        <w:ind w:left="720"/>
        <w:contextualSpacing w:val="0"/>
        <w:jc w:val="both"/>
      </w:pPr>
    </w:p>
    <w:p w14:paraId="5C703EF0" w14:textId="77777777" w:rsidR="00F338D3" w:rsidRPr="00B9776F" w:rsidRDefault="00F338D3" w:rsidP="00F338D3">
      <w:pPr>
        <w:pStyle w:val="PleadingBody"/>
      </w:pPr>
      <w:r w:rsidRPr="00B9776F">
        <w:tab/>
      </w:r>
      <w:r w:rsidRPr="00B9776F">
        <w:tab/>
        <w:t>Respectfully submitted this _________ day o</w:t>
      </w:r>
      <w:r>
        <w:t>f {Month}, {Year}</w:t>
      </w:r>
      <w:r w:rsidRPr="00B9776F">
        <w:t>.</w:t>
      </w:r>
    </w:p>
    <w:p w14:paraId="592B7778" w14:textId="77777777" w:rsidR="00F338D3" w:rsidRPr="00B9776F" w:rsidRDefault="00F338D3" w:rsidP="00F338D3">
      <w:r w:rsidRPr="00B9776F">
        <w:tab/>
      </w:r>
      <w:r w:rsidRPr="00B9776F">
        <w:tab/>
      </w:r>
      <w:r w:rsidRPr="00B9776F">
        <w:tab/>
      </w:r>
      <w:r w:rsidRPr="00B9776F">
        <w:tab/>
      </w:r>
      <w:r w:rsidRPr="00B9776F">
        <w:tab/>
      </w:r>
      <w:r w:rsidRPr="00B9776F">
        <w:tab/>
        <w:t>________________________________________</w:t>
      </w:r>
    </w:p>
    <w:p w14:paraId="73932137" w14:textId="77777777" w:rsidR="00F338D3" w:rsidRPr="00B9776F" w:rsidRDefault="00F338D3" w:rsidP="00F338D3">
      <w:pPr>
        <w:rPr>
          <w:smallCaps/>
        </w:rPr>
      </w:pPr>
      <w:r w:rsidRPr="00B9776F">
        <w:tab/>
      </w:r>
      <w:r w:rsidRPr="00B9776F">
        <w:tab/>
      </w:r>
      <w:r w:rsidRPr="00B9776F">
        <w:tab/>
      </w:r>
      <w:r w:rsidRPr="00B9776F">
        <w:tab/>
      </w:r>
      <w:r w:rsidRPr="00B9776F">
        <w:tab/>
      </w:r>
      <w:r w:rsidRPr="00B9776F">
        <w:tab/>
      </w:r>
      <w:r>
        <w:rPr>
          <w:smallCaps/>
        </w:rPr>
        <w:t>{Petitioner}</w:t>
      </w:r>
      <w:r w:rsidRPr="00B9776F">
        <w:rPr>
          <w:smallCaps/>
        </w:rPr>
        <w:t xml:space="preserve">, </w:t>
      </w:r>
      <w:r>
        <w:rPr>
          <w:smallCaps/>
        </w:rPr>
        <w:t>Petitioner</w:t>
      </w:r>
    </w:p>
    <w:p w14:paraId="6E6E2706" w14:textId="77777777" w:rsidR="00F338D3" w:rsidRPr="00B9776F" w:rsidRDefault="00F338D3" w:rsidP="00F338D3">
      <w:r w:rsidRPr="00B9776F">
        <w:t>STATE OF TENNESSEE</w:t>
      </w:r>
    </w:p>
    <w:p w14:paraId="12DC0EB0" w14:textId="77777777" w:rsidR="00F338D3" w:rsidRPr="00B9776F" w:rsidRDefault="00F338D3" w:rsidP="00F338D3">
      <w:r w:rsidRPr="00B9776F">
        <w:t xml:space="preserve">COUNTY OF MAURY </w:t>
      </w:r>
    </w:p>
    <w:p w14:paraId="1F2C3302" w14:textId="77777777" w:rsidR="00F338D3" w:rsidRPr="00B9776F" w:rsidRDefault="00F338D3" w:rsidP="00F338D3"/>
    <w:p w14:paraId="7DAD889F" w14:textId="77777777" w:rsidR="00F338D3" w:rsidRDefault="00F338D3" w:rsidP="00F338D3">
      <w:pPr>
        <w:jc w:val="both"/>
        <w:rPr>
          <w:bCs/>
        </w:rPr>
      </w:pPr>
      <w:r w:rsidRPr="009017B2">
        <w:rPr>
          <w:bCs/>
        </w:rPr>
        <w:t xml:space="preserve">On </w:t>
      </w:r>
      <w:r>
        <w:rPr>
          <w:bCs/>
        </w:rPr>
        <w:t>_____ {Month}</w:t>
      </w:r>
      <w:r w:rsidRPr="009017B2">
        <w:rPr>
          <w:bCs/>
        </w:rPr>
        <w:t>,</w:t>
      </w:r>
      <w:r>
        <w:t xml:space="preserve"> {Year},</w:t>
      </w:r>
      <w:r w:rsidRPr="009017B2">
        <w:rPr>
          <w:bCs/>
        </w:rPr>
        <w:t xml:space="preserve"> the Petitioner personally appeared before me and, after being duly sworn by me, deposed and said that the statements in the foregoing Petition are true to Petitioner’s knowledge except as to matters therein stated to be on information and belief, and these matters Petitioner believe</w:t>
      </w:r>
      <w:r>
        <w:rPr>
          <w:bCs/>
        </w:rPr>
        <w:t>s</w:t>
      </w:r>
      <w:r w:rsidRPr="009017B2">
        <w:rPr>
          <w:bCs/>
        </w:rPr>
        <w:t xml:space="preserve"> to be true.</w:t>
      </w:r>
    </w:p>
    <w:p w14:paraId="055F451C" w14:textId="77777777" w:rsidR="00F338D3" w:rsidRPr="009017B2" w:rsidRDefault="00F338D3" w:rsidP="00F338D3">
      <w:pPr>
        <w:jc w:val="both"/>
        <w:rPr>
          <w:bCs/>
        </w:rPr>
      </w:pPr>
    </w:p>
    <w:p w14:paraId="32EAF4B3" w14:textId="77777777" w:rsidR="00F338D3" w:rsidRPr="00B9776F" w:rsidRDefault="00F338D3" w:rsidP="00F338D3">
      <w:pPr>
        <w:tabs>
          <w:tab w:val="left" w:pos="720"/>
          <w:tab w:val="left" w:pos="1440"/>
          <w:tab w:val="left" w:pos="2160"/>
          <w:tab w:val="left" w:pos="2880"/>
          <w:tab w:val="left" w:pos="3600"/>
          <w:tab w:val="left" w:pos="4320"/>
          <w:tab w:val="left" w:pos="5040"/>
          <w:tab w:val="left" w:pos="5760"/>
          <w:tab w:val="left" w:pos="6480"/>
          <w:tab w:val="left" w:pos="6937"/>
        </w:tabs>
        <w:jc w:val="both"/>
      </w:pPr>
      <w:r w:rsidRPr="00B9776F">
        <w:tab/>
      </w:r>
      <w:r w:rsidRPr="00B9776F">
        <w:tab/>
      </w:r>
      <w:r w:rsidRPr="00B9776F">
        <w:tab/>
      </w:r>
      <w:r w:rsidRPr="00B9776F">
        <w:tab/>
      </w:r>
      <w:r w:rsidRPr="00B9776F">
        <w:tab/>
      </w:r>
      <w:r w:rsidRPr="00B9776F">
        <w:tab/>
        <w:t>________________________________________</w:t>
      </w:r>
    </w:p>
    <w:p w14:paraId="7ABA5356" w14:textId="77777777" w:rsidR="00F338D3" w:rsidRPr="00B9776F" w:rsidRDefault="00F338D3" w:rsidP="00F338D3">
      <w:pPr>
        <w:rPr>
          <w:b/>
        </w:rPr>
      </w:pPr>
      <w:r w:rsidRPr="00B9776F">
        <w:tab/>
      </w:r>
      <w:r w:rsidRPr="00B9776F">
        <w:tab/>
      </w:r>
      <w:r w:rsidRPr="00B9776F">
        <w:tab/>
      </w:r>
      <w:r w:rsidRPr="00B9776F">
        <w:tab/>
      </w:r>
      <w:r w:rsidRPr="00B9776F">
        <w:tab/>
      </w:r>
      <w:r w:rsidRPr="00B9776F">
        <w:tab/>
      </w:r>
      <w:r>
        <w:rPr>
          <w:smallCaps/>
        </w:rPr>
        <w:t>{Petitioner}</w:t>
      </w:r>
      <w:r w:rsidRPr="00B9776F">
        <w:rPr>
          <w:smallCaps/>
        </w:rPr>
        <w:t xml:space="preserve">, </w:t>
      </w:r>
      <w:r>
        <w:rPr>
          <w:smallCaps/>
        </w:rPr>
        <w:t>Petitioner</w:t>
      </w:r>
    </w:p>
    <w:p w14:paraId="591C020D" w14:textId="77777777" w:rsidR="00F338D3" w:rsidRPr="00B9776F" w:rsidRDefault="00F338D3" w:rsidP="00F338D3">
      <w:r w:rsidRPr="00B9776F">
        <w:t xml:space="preserve">Sworn to and subscribed before me, </w:t>
      </w:r>
    </w:p>
    <w:p w14:paraId="228797A6" w14:textId="77777777" w:rsidR="00F338D3" w:rsidRPr="00B9776F" w:rsidRDefault="00F338D3" w:rsidP="00F338D3"/>
    <w:p w14:paraId="46D1767F" w14:textId="77777777" w:rsidR="00F338D3" w:rsidRPr="00B9776F" w:rsidRDefault="00F338D3" w:rsidP="00F338D3">
      <w:r w:rsidRPr="00B9776F">
        <w:t xml:space="preserve">this ____ day of  </w:t>
      </w:r>
      <w:r>
        <w:t>{Month}, {Year}</w:t>
      </w:r>
      <w:r w:rsidRPr="00B9776F">
        <w:t>.</w:t>
      </w:r>
    </w:p>
    <w:p w14:paraId="6CBBD301" w14:textId="77777777" w:rsidR="00F338D3" w:rsidRPr="00B9776F" w:rsidRDefault="00F338D3" w:rsidP="00F338D3"/>
    <w:p w14:paraId="7C9ACAA4" w14:textId="77777777" w:rsidR="00F338D3" w:rsidRPr="00B9776F" w:rsidRDefault="00F338D3" w:rsidP="00F338D3">
      <w:r w:rsidRPr="00B9776F">
        <w:rPr>
          <w:u w:val="single"/>
        </w:rPr>
        <w:tab/>
      </w:r>
      <w:r w:rsidRPr="00B9776F">
        <w:rPr>
          <w:u w:val="single"/>
        </w:rPr>
        <w:tab/>
      </w:r>
      <w:r w:rsidRPr="00B9776F">
        <w:rPr>
          <w:u w:val="single"/>
        </w:rPr>
        <w:tab/>
      </w:r>
      <w:r w:rsidRPr="00B9776F">
        <w:rPr>
          <w:u w:val="single"/>
        </w:rPr>
        <w:tab/>
      </w:r>
      <w:r w:rsidRPr="00B9776F">
        <w:rPr>
          <w:u w:val="single"/>
        </w:rPr>
        <w:tab/>
        <w:t>______</w:t>
      </w:r>
    </w:p>
    <w:p w14:paraId="595CEA64" w14:textId="77777777" w:rsidR="00F338D3" w:rsidRPr="00B9776F" w:rsidRDefault="00F338D3" w:rsidP="00F338D3">
      <w:r w:rsidRPr="00B9776F">
        <w:t>Notary Public</w:t>
      </w:r>
    </w:p>
    <w:p w14:paraId="5C98DF0F" w14:textId="77777777" w:rsidR="00F338D3" w:rsidRPr="00B9776F" w:rsidRDefault="00F338D3" w:rsidP="00F338D3"/>
    <w:p w14:paraId="6FB22F64" w14:textId="77777777" w:rsidR="00F338D3" w:rsidRPr="00B9776F" w:rsidRDefault="00F338D3" w:rsidP="00F338D3">
      <w:pPr>
        <w:rPr>
          <w:u w:val="single"/>
        </w:rPr>
      </w:pPr>
      <w:r w:rsidRPr="00B9776F">
        <w:t xml:space="preserve">My Commission Expires: </w:t>
      </w:r>
      <w:r w:rsidRPr="00B9776F">
        <w:rPr>
          <w:u w:val="single"/>
        </w:rPr>
        <w:tab/>
      </w:r>
      <w:r w:rsidRPr="00B9776F">
        <w:rPr>
          <w:u w:val="single"/>
        </w:rPr>
        <w:tab/>
        <w:t>______</w:t>
      </w:r>
      <w:r>
        <w:rPr>
          <w:u w:val="single"/>
        </w:rPr>
        <w:t xml:space="preserve"> </w:t>
      </w:r>
    </w:p>
    <w:p w14:paraId="21D11394" w14:textId="77777777" w:rsidR="0002307A" w:rsidRDefault="0002307A"/>
    <w:sectPr w:rsidR="00AA1E3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0FFA" w14:textId="77777777" w:rsidR="0002307A" w:rsidRDefault="0002307A" w:rsidP="00AA0FA9">
      <w:pPr>
        <w:spacing w:before="0" w:after="0"/>
      </w:pPr>
      <w:r>
        <w:separator/>
      </w:r>
    </w:p>
  </w:endnote>
  <w:endnote w:type="continuationSeparator" w:id="0">
    <w:p w14:paraId="4FCCAA1B" w14:textId="77777777" w:rsidR="0002307A" w:rsidRDefault="0002307A" w:rsidP="00AA0FA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harter">
    <w:altName w:val="﷽﷽﷽﷽﷽﷽﷽﷽蓔Ŧ怀"/>
    <w:panose1 w:val="02040503050506020203"/>
    <w:charset w:val="00"/>
    <w:family w:val="roman"/>
    <w:pitch w:val="variable"/>
    <w:sig w:usb0="800000AF" w:usb1="1000204A" w:usb2="00000000" w:usb3="00000000" w:csb0="00000011"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1D5A" w14:textId="77777777" w:rsidR="00AA0FA9" w:rsidRDefault="00AA0F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65CF" w14:textId="77777777" w:rsidR="00AA0FA9" w:rsidRDefault="00AA0F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88BC" w14:textId="77777777" w:rsidR="00AA0FA9" w:rsidRDefault="00AA0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D9F8" w14:textId="77777777" w:rsidR="0002307A" w:rsidRDefault="0002307A" w:rsidP="00AA0FA9">
      <w:pPr>
        <w:spacing w:before="0" w:after="0"/>
      </w:pPr>
      <w:r>
        <w:separator/>
      </w:r>
    </w:p>
  </w:footnote>
  <w:footnote w:type="continuationSeparator" w:id="0">
    <w:p w14:paraId="1146DD75" w14:textId="77777777" w:rsidR="0002307A" w:rsidRDefault="0002307A" w:rsidP="00AA0FA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BA0D" w14:textId="77777777" w:rsidR="00AA0FA9" w:rsidRDefault="00AA0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1C14" w14:textId="77777777" w:rsidR="00AA0FA9" w:rsidRDefault="00AA0F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803A" w14:textId="77777777" w:rsidR="00AA0FA9" w:rsidRDefault="00AA0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D0FAE"/>
    <w:multiLevelType w:val="hybridMultilevel"/>
    <w:tmpl w:val="5FA248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65523551"/>
    <w:multiLevelType w:val="hybridMultilevel"/>
    <w:tmpl w:val="F426201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8E3AAABC">
      <w:start w:val="1"/>
      <w:numFmt w:val="lowerLetter"/>
      <w:lvlText w:val="%3)"/>
      <w:lvlJc w:val="left"/>
      <w:pPr>
        <w:ind w:left="3780" w:hanging="72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691450758">
    <w:abstractNumId w:val="1"/>
  </w:num>
  <w:num w:numId="2" w16cid:durableId="132778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01"/>
    <w:rsid w:val="0002307A"/>
    <w:rsid w:val="000E5FEF"/>
    <w:rsid w:val="00397101"/>
    <w:rsid w:val="00AA0FA9"/>
    <w:rsid w:val="00C4215A"/>
    <w:rsid w:val="00D11C76"/>
    <w:rsid w:val="00F3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65C9F"/>
  <w15:chartTrackingRefBased/>
  <w15:docId w15:val="{8B495C5B-F279-A04D-8C8A-82A95F0F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38D3"/>
    <w:pPr>
      <w:spacing w:before="120" w:after="120"/>
      <w:contextualSpacing/>
    </w:pPr>
    <w:rPr>
      <w:rFonts w:ascii="Charter" w:eastAsia="Times New Roman" w:hAnsi="Charter"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38D3"/>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ingHeading">
    <w:name w:val="Pleading Heading"/>
    <w:next w:val="PleadingBody"/>
    <w:link w:val="PleadingHeadingChar"/>
    <w:qFormat/>
    <w:rsid w:val="00F338D3"/>
    <w:pPr>
      <w:tabs>
        <w:tab w:val="left" w:pos="540"/>
        <w:tab w:val="left" w:pos="4770"/>
        <w:tab w:val="left" w:pos="5490"/>
      </w:tabs>
      <w:spacing w:before="240" w:after="240"/>
      <w:contextualSpacing/>
      <w:jc w:val="center"/>
    </w:pPr>
    <w:rPr>
      <w:rFonts w:ascii="Charter" w:eastAsia="Times New Roman" w:hAnsi="Charter" w:cs="Shruti"/>
      <w:b/>
      <w:bCs/>
      <w:smallCaps/>
      <w:sz w:val="28"/>
      <w:szCs w:val="28"/>
    </w:rPr>
  </w:style>
  <w:style w:type="paragraph" w:customStyle="1" w:styleId="PleadingBody">
    <w:name w:val="Pleading Body"/>
    <w:link w:val="PleadingBodyChar"/>
    <w:qFormat/>
    <w:rsid w:val="00F338D3"/>
    <w:pPr>
      <w:spacing w:line="480" w:lineRule="auto"/>
      <w:ind w:firstLine="1080"/>
      <w:jc w:val="both"/>
    </w:pPr>
    <w:rPr>
      <w:rFonts w:ascii="Charter" w:eastAsia="Times New Roman" w:hAnsi="Charter" w:cs="Times New Roman"/>
    </w:rPr>
  </w:style>
  <w:style w:type="character" w:customStyle="1" w:styleId="PleadingBodyChar">
    <w:name w:val="Pleading Body Char"/>
    <w:link w:val="PleadingBody"/>
    <w:rsid w:val="00F338D3"/>
    <w:rPr>
      <w:rFonts w:ascii="Charter" w:eastAsia="Times New Roman" w:hAnsi="Charter" w:cs="Times New Roman"/>
    </w:rPr>
  </w:style>
  <w:style w:type="paragraph" w:customStyle="1" w:styleId="PleadingCaption">
    <w:name w:val="Pleading Caption"/>
    <w:link w:val="PleadingCaptionChar"/>
    <w:qFormat/>
    <w:rsid w:val="00F338D3"/>
    <w:pPr>
      <w:spacing w:before="120" w:after="120"/>
      <w:contextualSpacing/>
    </w:pPr>
    <w:rPr>
      <w:rFonts w:ascii="Charter" w:eastAsia="Times New Roman" w:hAnsi="Charter" w:cs="Times New Roman"/>
      <w:b/>
      <w:smallCaps/>
      <w:sz w:val="28"/>
    </w:rPr>
  </w:style>
  <w:style w:type="character" w:customStyle="1" w:styleId="PleadingCaptionChar">
    <w:name w:val="Pleading Caption Char"/>
    <w:link w:val="PleadingCaption"/>
    <w:rsid w:val="00F338D3"/>
    <w:rPr>
      <w:rFonts w:ascii="Charter" w:eastAsia="Times New Roman" w:hAnsi="Charter" w:cs="Times New Roman"/>
      <w:b/>
      <w:smallCaps/>
      <w:sz w:val="28"/>
    </w:rPr>
  </w:style>
  <w:style w:type="character" w:customStyle="1" w:styleId="PleadingHeadingChar">
    <w:name w:val="Pleading Heading Char"/>
    <w:link w:val="PleadingHeading"/>
    <w:rsid w:val="00F338D3"/>
    <w:rPr>
      <w:rFonts w:ascii="Charter" w:eastAsia="Times New Roman" w:hAnsi="Charter" w:cs="Shruti"/>
      <w:b/>
      <w:bCs/>
      <w:smallCaps/>
      <w:sz w:val="28"/>
      <w:szCs w:val="28"/>
    </w:rPr>
  </w:style>
  <w:style w:type="paragraph" w:styleId="Header">
    <w:name w:val="header"/>
    <w:basedOn w:val="Normal"/>
    <w:link w:val="HeaderChar"/>
    <w:uiPriority w:val="99"/>
    <w:unhideWhenUsed/>
    <w:rsid w:val="00AA0FA9"/>
    <w:pPr>
      <w:tabs>
        <w:tab w:val="center" w:pos="4680"/>
        <w:tab w:val="right" w:pos="9360"/>
      </w:tabs>
      <w:spacing w:before="0" w:after="0"/>
    </w:pPr>
  </w:style>
  <w:style w:type="character" w:customStyle="1" w:styleId="HeaderChar">
    <w:name w:val="Header Char"/>
    <w:basedOn w:val="DefaultParagraphFont"/>
    <w:link w:val="Header"/>
    <w:uiPriority w:val="99"/>
    <w:rsid w:val="00AA0FA9"/>
    <w:rPr>
      <w:rFonts w:ascii="Charter" w:eastAsia="Times New Roman" w:hAnsi="Charter" w:cs="Times New Roman"/>
    </w:rPr>
  </w:style>
  <w:style w:type="paragraph" w:styleId="Footer">
    <w:name w:val="footer"/>
    <w:basedOn w:val="Normal"/>
    <w:link w:val="FooterChar"/>
    <w:uiPriority w:val="99"/>
    <w:unhideWhenUsed/>
    <w:rsid w:val="00AA0FA9"/>
    <w:pPr>
      <w:tabs>
        <w:tab w:val="center" w:pos="4680"/>
        <w:tab w:val="right" w:pos="9360"/>
      </w:tabs>
      <w:spacing w:before="0" w:after="0"/>
    </w:pPr>
  </w:style>
  <w:style w:type="character" w:customStyle="1" w:styleId="FooterChar">
    <w:name w:val="Footer Char"/>
    <w:basedOn w:val="DefaultParagraphFont"/>
    <w:link w:val="Footer"/>
    <w:uiPriority w:val="99"/>
    <w:rsid w:val="00AA0FA9"/>
    <w:rPr>
      <w:rFonts w:ascii="Charter" w:eastAsia="Times New Roman" w:hAnsi="Charter"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vinlyle/Library/CloudStorage/OneDrive-SharedLibraries-MauryCountyTitleCompany,Inc/Intranet%20-%20Documents/Law%20firm%20docs/_Templates/Estate%20Forms/Muniment%20of%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11FA07-ECC5-8748-9963-0F452BFC9419}">
  <we:reference id="c986fa71-c661-4838-868b-f9bef5239e68" version="1.0.0.0" store="EXCatalog" storeType="EXCatalog"/>
  <we:alternateReferences>
    <we:reference id="WA104381612"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78BF87-EC4B-49C6-A8F0-4FFC83579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2A3B9D-19F7-47B6-AFB2-7C693A221DC7}">
  <ds:schemaRefs>
    <ds:schemaRef ds:uri="http://schemas.microsoft.com/sharepoint/v3/contenttype/forms"/>
  </ds:schemaRefs>
</ds:datastoreItem>
</file>

<file path=customXml/itemProps3.xml><?xml version="1.0" encoding="utf-8"?>
<ds:datastoreItem xmlns:ds="http://schemas.openxmlformats.org/officeDocument/2006/customXml" ds:itemID="{AF53F3FB-CB68-41DB-AE39-3AE84B598194}">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docProps/app.xml><?xml version="1.0" encoding="utf-8"?>
<Properties xmlns="http://schemas.openxmlformats.org/officeDocument/2006/extended-properties" xmlns:vt="http://schemas.openxmlformats.org/officeDocument/2006/docPropsVTypes">
  <Template>Muniment of Title.dotx</Template>
  <TotalTime>2</TotalTime>
  <Pages>3</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Thomas M. Hutto</cp:lastModifiedBy>
  <cp:revision>2</cp:revision>
  <dcterms:created xsi:type="dcterms:W3CDTF">2022-03-08T16:05:00Z</dcterms:created>
  <dcterms:modified xsi:type="dcterms:W3CDTF">2025-05-28T15:37:00Z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